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27EEE6" w14:textId="77777777" w:rsidR="00654E8F" w:rsidRPr="001549D3" w:rsidRDefault="00654E8F" w:rsidP="0001436A">
      <w:pPr>
        <w:pStyle w:val="SupplementaryMaterial"/>
        <w:rPr>
          <w:b w:val="0"/>
        </w:rPr>
      </w:pPr>
      <w:r w:rsidRPr="001549D3">
        <w:t>Supplementary Material</w:t>
      </w:r>
    </w:p>
    <w:p w14:paraId="3BD5A427" w14:textId="5B34F070" w:rsidR="00EA3D3C" w:rsidRDefault="00654E8F" w:rsidP="0001436A">
      <w:pPr>
        <w:pStyle w:val="Heading1"/>
      </w:pPr>
      <w:r w:rsidRPr="00994A3D">
        <w:t xml:space="preserve">Supplementary </w:t>
      </w:r>
      <w:r w:rsidR="00153CB9">
        <w:t>Tables</w:t>
      </w:r>
    </w:p>
    <w:p w14:paraId="5ACDB171" w14:textId="77777777" w:rsidR="00153CB9" w:rsidRPr="00153CB9" w:rsidRDefault="00153CB9" w:rsidP="00153CB9">
      <w:pPr>
        <w:rPr>
          <w:rFonts w:cs="Times New Roman"/>
          <w:szCs w:val="24"/>
        </w:rPr>
      </w:pPr>
      <w:r w:rsidRPr="00481A71">
        <w:rPr>
          <w:rFonts w:cs="Times New Roman"/>
          <w:b/>
        </w:rPr>
        <w:t>Supplementary Table 1.</w:t>
      </w:r>
      <w:r w:rsidRPr="00153CB9">
        <w:rPr>
          <w:rFonts w:cs="Times New Roman"/>
          <w:szCs w:val="24"/>
        </w:rPr>
        <w:t xml:space="preserve"> </w:t>
      </w:r>
      <w:r w:rsidRPr="00153CB9">
        <w:rPr>
          <w:rFonts w:cs="Times New Roman"/>
        </w:rPr>
        <w:t>Statistical comparisons of Shox2 and Chx10 neuronal properties presented in Figure 3.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16"/>
        <w:gridCol w:w="1176"/>
        <w:gridCol w:w="1176"/>
        <w:gridCol w:w="2077"/>
        <w:gridCol w:w="766"/>
      </w:tblGrid>
      <w:tr w:rsidR="00153CB9" w:rsidRPr="00153CB9" w14:paraId="77CBBD43" w14:textId="77777777" w:rsidTr="00073C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01D2A59" w14:textId="77777777" w:rsidR="00153CB9" w:rsidRPr="00073C1E" w:rsidRDefault="00153CB9" w:rsidP="00153CB9">
            <w:pPr>
              <w:spacing w:before="0" w:after="0"/>
              <w:jc w:val="center"/>
              <w:rPr>
                <w:rFonts w:cs="Times New Roman"/>
                <w:iCs/>
                <w:sz w:val="20"/>
                <w:szCs w:val="20"/>
              </w:rPr>
            </w:pPr>
            <w:r w:rsidRPr="00073C1E">
              <w:rPr>
                <w:rFonts w:cs="Times New Roman"/>
                <w:iCs/>
                <w:sz w:val="20"/>
                <w:szCs w:val="20"/>
              </w:rPr>
              <w:t>Property</w:t>
            </w:r>
          </w:p>
        </w:tc>
        <w:tc>
          <w:tcPr>
            <w:tcW w:w="0" w:type="auto"/>
            <w:vAlign w:val="center"/>
          </w:tcPr>
          <w:p w14:paraId="19EE5A32" w14:textId="77777777" w:rsidR="00153CB9" w:rsidRPr="00073C1E" w:rsidRDefault="00153CB9" w:rsidP="00153CB9">
            <w:pPr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Cs w:val="0"/>
                <w:iCs/>
                <w:sz w:val="20"/>
                <w:szCs w:val="20"/>
              </w:rPr>
            </w:pPr>
            <w:r w:rsidRPr="00073C1E">
              <w:rPr>
                <w:rFonts w:cs="Times New Roman"/>
                <w:bCs w:val="0"/>
                <w:iCs/>
                <w:sz w:val="20"/>
                <w:szCs w:val="20"/>
              </w:rPr>
              <w:t xml:space="preserve">Shox2 </w:t>
            </w:r>
          </w:p>
          <w:p w14:paraId="6806FD0A" w14:textId="77777777" w:rsidR="00153CB9" w:rsidRPr="00073C1E" w:rsidRDefault="00153CB9" w:rsidP="00153CB9">
            <w:pPr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Cs/>
                <w:sz w:val="20"/>
                <w:szCs w:val="20"/>
              </w:rPr>
            </w:pPr>
            <w:r w:rsidRPr="00073C1E">
              <w:rPr>
                <w:rFonts w:cs="Times New Roman"/>
                <w:bCs w:val="0"/>
                <w:iCs/>
                <w:sz w:val="20"/>
                <w:szCs w:val="20"/>
              </w:rPr>
              <w:t>(n=143)</w:t>
            </w:r>
          </w:p>
        </w:tc>
        <w:tc>
          <w:tcPr>
            <w:tcW w:w="0" w:type="auto"/>
            <w:vAlign w:val="center"/>
          </w:tcPr>
          <w:p w14:paraId="6F265068" w14:textId="77777777" w:rsidR="00153CB9" w:rsidRPr="00073C1E" w:rsidRDefault="00153CB9" w:rsidP="00153CB9">
            <w:pPr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Cs w:val="0"/>
                <w:iCs/>
                <w:sz w:val="20"/>
                <w:szCs w:val="20"/>
              </w:rPr>
            </w:pPr>
            <w:r w:rsidRPr="00073C1E">
              <w:rPr>
                <w:rFonts w:cs="Times New Roman"/>
                <w:bCs w:val="0"/>
                <w:iCs/>
                <w:sz w:val="20"/>
                <w:szCs w:val="20"/>
              </w:rPr>
              <w:t xml:space="preserve">Chx10 </w:t>
            </w:r>
          </w:p>
          <w:p w14:paraId="2BE79593" w14:textId="77777777" w:rsidR="00153CB9" w:rsidRPr="00073C1E" w:rsidRDefault="00153CB9" w:rsidP="00153CB9">
            <w:pPr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Cs/>
                <w:sz w:val="20"/>
                <w:szCs w:val="20"/>
              </w:rPr>
            </w:pPr>
            <w:r w:rsidRPr="00073C1E">
              <w:rPr>
                <w:rFonts w:cs="Times New Roman"/>
                <w:bCs w:val="0"/>
                <w:iCs/>
                <w:sz w:val="20"/>
                <w:szCs w:val="20"/>
              </w:rPr>
              <w:t>(n=28)</w:t>
            </w:r>
          </w:p>
        </w:tc>
        <w:tc>
          <w:tcPr>
            <w:tcW w:w="2077" w:type="dxa"/>
          </w:tcPr>
          <w:p w14:paraId="6E62028A" w14:textId="77777777" w:rsidR="00153CB9" w:rsidRPr="00073C1E" w:rsidRDefault="00153CB9" w:rsidP="00153CB9">
            <w:pPr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Cs/>
                <w:sz w:val="20"/>
                <w:szCs w:val="20"/>
              </w:rPr>
            </w:pPr>
            <w:r w:rsidRPr="00073C1E">
              <w:rPr>
                <w:rFonts w:cs="Times New Roman"/>
                <w:iCs/>
                <w:sz w:val="20"/>
                <w:szCs w:val="20"/>
              </w:rPr>
              <w:t>Mann–Whitney (U) or unpaired t-test (t)</w:t>
            </w:r>
          </w:p>
        </w:tc>
        <w:tc>
          <w:tcPr>
            <w:tcW w:w="578" w:type="dxa"/>
            <w:vAlign w:val="center"/>
          </w:tcPr>
          <w:p w14:paraId="410855AE" w14:textId="77777777" w:rsidR="00153CB9" w:rsidRPr="00073C1E" w:rsidRDefault="00153CB9" w:rsidP="00153CB9">
            <w:pPr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Cs w:val="0"/>
                <w:iCs/>
                <w:sz w:val="20"/>
                <w:szCs w:val="20"/>
              </w:rPr>
            </w:pPr>
            <w:r w:rsidRPr="00073C1E">
              <w:rPr>
                <w:rFonts w:cs="Times New Roman"/>
                <w:bCs w:val="0"/>
                <w:iCs/>
                <w:sz w:val="20"/>
                <w:szCs w:val="20"/>
              </w:rPr>
              <w:t>p</w:t>
            </w:r>
          </w:p>
        </w:tc>
      </w:tr>
      <w:tr w:rsidR="00153CB9" w:rsidRPr="00153CB9" w14:paraId="3A02239A" w14:textId="77777777" w:rsidTr="00073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E28B75D" w14:textId="77777777" w:rsidR="00153CB9" w:rsidRPr="00073C1E" w:rsidRDefault="00153CB9" w:rsidP="00153CB9">
            <w:pPr>
              <w:spacing w:before="0" w:after="0"/>
              <w:jc w:val="center"/>
              <w:rPr>
                <w:rFonts w:cs="Times New Roman"/>
                <w:b w:val="0"/>
                <w:bCs w:val="0"/>
                <w:iCs/>
                <w:sz w:val="20"/>
                <w:szCs w:val="20"/>
              </w:rPr>
            </w:pPr>
            <w:r w:rsidRPr="00073C1E">
              <w:rPr>
                <w:rFonts w:cs="Times New Roman"/>
                <w:b w:val="0"/>
                <w:bCs w:val="0"/>
                <w:iCs/>
                <w:sz w:val="20"/>
                <w:szCs w:val="20"/>
              </w:rPr>
              <w:t>Membrane potential [mV]</w:t>
            </w:r>
          </w:p>
        </w:tc>
        <w:tc>
          <w:tcPr>
            <w:tcW w:w="0" w:type="auto"/>
            <w:vAlign w:val="center"/>
          </w:tcPr>
          <w:p w14:paraId="5B0F46B9" w14:textId="77777777" w:rsidR="00153CB9" w:rsidRPr="00073C1E" w:rsidRDefault="00153CB9" w:rsidP="00153CB9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-48.2 ± 6</w:t>
            </w:r>
          </w:p>
        </w:tc>
        <w:tc>
          <w:tcPr>
            <w:tcW w:w="0" w:type="auto"/>
            <w:vAlign w:val="center"/>
          </w:tcPr>
          <w:p w14:paraId="7418FC2C" w14:textId="77777777" w:rsidR="00153CB9" w:rsidRPr="00073C1E" w:rsidRDefault="00153CB9" w:rsidP="00153CB9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-48.2 ± 5</w:t>
            </w:r>
          </w:p>
        </w:tc>
        <w:tc>
          <w:tcPr>
            <w:tcW w:w="2077" w:type="dxa"/>
          </w:tcPr>
          <w:p w14:paraId="7D8F236F" w14:textId="77777777" w:rsidR="00153CB9" w:rsidRPr="00073C1E" w:rsidRDefault="00153CB9" w:rsidP="00153CB9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U=1972</w:t>
            </w:r>
          </w:p>
        </w:tc>
        <w:tc>
          <w:tcPr>
            <w:tcW w:w="578" w:type="dxa"/>
            <w:vAlign w:val="center"/>
          </w:tcPr>
          <w:p w14:paraId="774F5879" w14:textId="77777777" w:rsidR="00153CB9" w:rsidRPr="00073C1E" w:rsidRDefault="00153CB9" w:rsidP="00153CB9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0.9</w:t>
            </w:r>
          </w:p>
        </w:tc>
      </w:tr>
      <w:tr w:rsidR="00153CB9" w:rsidRPr="00153CB9" w14:paraId="2B32BC9E" w14:textId="77777777" w:rsidTr="00073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F1C9858" w14:textId="77777777" w:rsidR="00153CB9" w:rsidRPr="00073C1E" w:rsidRDefault="00153CB9" w:rsidP="00153CB9">
            <w:pPr>
              <w:spacing w:before="0" w:after="0"/>
              <w:jc w:val="center"/>
              <w:rPr>
                <w:rFonts w:cs="Times New Roman"/>
                <w:b w:val="0"/>
                <w:bCs w:val="0"/>
                <w:iCs/>
                <w:sz w:val="20"/>
                <w:szCs w:val="20"/>
              </w:rPr>
            </w:pPr>
            <w:r w:rsidRPr="00073C1E">
              <w:rPr>
                <w:rFonts w:cs="Times New Roman"/>
                <w:b w:val="0"/>
                <w:bCs w:val="0"/>
                <w:iCs/>
                <w:sz w:val="20"/>
                <w:szCs w:val="20"/>
              </w:rPr>
              <w:t>Input resistance [MΩ]</w:t>
            </w:r>
          </w:p>
        </w:tc>
        <w:tc>
          <w:tcPr>
            <w:tcW w:w="0" w:type="auto"/>
            <w:vAlign w:val="center"/>
          </w:tcPr>
          <w:p w14:paraId="070D5A2A" w14:textId="77777777" w:rsidR="00153CB9" w:rsidRPr="00073C1E" w:rsidRDefault="00153CB9" w:rsidP="00153CB9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711.9 ± 370</w:t>
            </w:r>
          </w:p>
        </w:tc>
        <w:tc>
          <w:tcPr>
            <w:tcW w:w="0" w:type="auto"/>
            <w:vAlign w:val="center"/>
          </w:tcPr>
          <w:p w14:paraId="2648A9D8" w14:textId="77777777" w:rsidR="00153CB9" w:rsidRPr="00073C1E" w:rsidRDefault="00153CB9" w:rsidP="00153CB9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853.5 ± 337</w:t>
            </w:r>
          </w:p>
        </w:tc>
        <w:tc>
          <w:tcPr>
            <w:tcW w:w="2077" w:type="dxa"/>
          </w:tcPr>
          <w:p w14:paraId="4CA879DE" w14:textId="77777777" w:rsidR="00153CB9" w:rsidRPr="00073C1E" w:rsidRDefault="00153CB9" w:rsidP="00153CB9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U=1417</w:t>
            </w:r>
          </w:p>
        </w:tc>
        <w:tc>
          <w:tcPr>
            <w:tcW w:w="578" w:type="dxa"/>
            <w:vAlign w:val="center"/>
          </w:tcPr>
          <w:p w14:paraId="76580E8A" w14:textId="77777777" w:rsidR="00153CB9" w:rsidRPr="00073C1E" w:rsidRDefault="00153CB9" w:rsidP="00153CB9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*0.01</w:t>
            </w:r>
          </w:p>
        </w:tc>
      </w:tr>
      <w:tr w:rsidR="00153CB9" w:rsidRPr="00153CB9" w14:paraId="26A2C4D0" w14:textId="77777777" w:rsidTr="00073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47AD63C" w14:textId="77777777" w:rsidR="00153CB9" w:rsidRPr="00073C1E" w:rsidRDefault="00153CB9" w:rsidP="00153CB9">
            <w:pPr>
              <w:spacing w:before="0" w:after="0"/>
              <w:jc w:val="center"/>
              <w:rPr>
                <w:rFonts w:cs="Times New Roman"/>
                <w:b w:val="0"/>
                <w:bCs w:val="0"/>
                <w:iCs/>
                <w:sz w:val="20"/>
                <w:szCs w:val="20"/>
              </w:rPr>
            </w:pPr>
            <w:r w:rsidRPr="00073C1E">
              <w:rPr>
                <w:rFonts w:cs="Times New Roman"/>
                <w:b w:val="0"/>
                <w:bCs w:val="0"/>
                <w:iCs/>
                <w:sz w:val="20"/>
                <w:szCs w:val="20"/>
              </w:rPr>
              <w:t>Time constant [ms]</w:t>
            </w:r>
          </w:p>
        </w:tc>
        <w:tc>
          <w:tcPr>
            <w:tcW w:w="0" w:type="auto"/>
            <w:vAlign w:val="center"/>
          </w:tcPr>
          <w:p w14:paraId="077997AA" w14:textId="77777777" w:rsidR="00153CB9" w:rsidRPr="00073C1E" w:rsidRDefault="00153CB9" w:rsidP="00153CB9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41.5 ± 20</w:t>
            </w:r>
          </w:p>
        </w:tc>
        <w:tc>
          <w:tcPr>
            <w:tcW w:w="0" w:type="auto"/>
            <w:vAlign w:val="center"/>
          </w:tcPr>
          <w:p w14:paraId="5EBBFC65" w14:textId="77777777" w:rsidR="00153CB9" w:rsidRPr="00073C1E" w:rsidRDefault="00153CB9" w:rsidP="00153CB9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39.6 ± 14</w:t>
            </w:r>
          </w:p>
        </w:tc>
        <w:tc>
          <w:tcPr>
            <w:tcW w:w="2077" w:type="dxa"/>
          </w:tcPr>
          <w:p w14:paraId="6CCE8BE6" w14:textId="77777777" w:rsidR="00153CB9" w:rsidRPr="00073C1E" w:rsidRDefault="00153CB9" w:rsidP="00153CB9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U=1982</w:t>
            </w:r>
          </w:p>
        </w:tc>
        <w:tc>
          <w:tcPr>
            <w:tcW w:w="578" w:type="dxa"/>
            <w:vAlign w:val="center"/>
          </w:tcPr>
          <w:p w14:paraId="4AD9F542" w14:textId="77777777" w:rsidR="00153CB9" w:rsidRPr="00073C1E" w:rsidRDefault="00153CB9" w:rsidP="00153CB9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0.9</w:t>
            </w:r>
          </w:p>
        </w:tc>
      </w:tr>
      <w:tr w:rsidR="00153CB9" w:rsidRPr="00153CB9" w14:paraId="51D28703" w14:textId="77777777" w:rsidTr="00073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D651F40" w14:textId="77777777" w:rsidR="00153CB9" w:rsidRPr="00073C1E" w:rsidRDefault="00153CB9" w:rsidP="00153CB9">
            <w:pPr>
              <w:spacing w:before="0" w:after="0"/>
              <w:jc w:val="center"/>
              <w:rPr>
                <w:rFonts w:cs="Times New Roman"/>
                <w:iCs/>
                <w:sz w:val="20"/>
                <w:szCs w:val="20"/>
              </w:rPr>
            </w:pPr>
            <w:r w:rsidRPr="00073C1E">
              <w:rPr>
                <w:rFonts w:cs="Times New Roman"/>
                <w:b w:val="0"/>
                <w:bCs w:val="0"/>
                <w:iCs/>
                <w:sz w:val="20"/>
                <w:szCs w:val="20"/>
              </w:rPr>
              <w:t>Capacitance [pF]</w:t>
            </w:r>
          </w:p>
        </w:tc>
        <w:tc>
          <w:tcPr>
            <w:tcW w:w="0" w:type="auto"/>
            <w:vAlign w:val="center"/>
          </w:tcPr>
          <w:p w14:paraId="3B6CC33A" w14:textId="77777777" w:rsidR="00153CB9" w:rsidRPr="00073C1E" w:rsidRDefault="00153CB9" w:rsidP="00153CB9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69.2 ± 47</w:t>
            </w:r>
          </w:p>
        </w:tc>
        <w:tc>
          <w:tcPr>
            <w:tcW w:w="0" w:type="auto"/>
            <w:vAlign w:val="center"/>
          </w:tcPr>
          <w:p w14:paraId="568A4DE7" w14:textId="77777777" w:rsidR="00153CB9" w:rsidRPr="00073C1E" w:rsidRDefault="00153CB9" w:rsidP="00153CB9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50.7 ± 20</w:t>
            </w:r>
          </w:p>
        </w:tc>
        <w:tc>
          <w:tcPr>
            <w:tcW w:w="2077" w:type="dxa"/>
          </w:tcPr>
          <w:p w14:paraId="12DB7BD9" w14:textId="77777777" w:rsidR="00153CB9" w:rsidRPr="00073C1E" w:rsidRDefault="00153CB9" w:rsidP="00153CB9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U=1512</w:t>
            </w:r>
          </w:p>
        </w:tc>
        <w:tc>
          <w:tcPr>
            <w:tcW w:w="578" w:type="dxa"/>
            <w:vAlign w:val="center"/>
          </w:tcPr>
          <w:p w14:paraId="092B0103" w14:textId="77777777" w:rsidR="00153CB9" w:rsidRPr="00073C1E" w:rsidRDefault="00153CB9" w:rsidP="00153CB9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*0.04</w:t>
            </w:r>
          </w:p>
        </w:tc>
      </w:tr>
      <w:tr w:rsidR="00153CB9" w:rsidRPr="00153CB9" w14:paraId="38573883" w14:textId="77777777" w:rsidTr="00073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4925D67" w14:textId="77777777" w:rsidR="00153CB9" w:rsidRPr="00073C1E" w:rsidRDefault="00153CB9" w:rsidP="00153CB9">
            <w:pPr>
              <w:spacing w:before="0" w:after="0"/>
              <w:jc w:val="center"/>
              <w:rPr>
                <w:rFonts w:cs="Times New Roman"/>
                <w:b w:val="0"/>
                <w:bCs w:val="0"/>
                <w:iCs/>
                <w:sz w:val="20"/>
                <w:szCs w:val="20"/>
              </w:rPr>
            </w:pPr>
            <w:r w:rsidRPr="00073C1E">
              <w:rPr>
                <w:rFonts w:cs="Times New Roman"/>
                <w:b w:val="0"/>
                <w:bCs w:val="0"/>
                <w:iCs/>
                <w:sz w:val="20"/>
                <w:szCs w:val="20"/>
              </w:rPr>
              <w:t>Rheobase [pA]</w:t>
            </w:r>
          </w:p>
        </w:tc>
        <w:tc>
          <w:tcPr>
            <w:tcW w:w="0" w:type="auto"/>
            <w:vAlign w:val="center"/>
          </w:tcPr>
          <w:p w14:paraId="4E15EDB1" w14:textId="77777777" w:rsidR="00153CB9" w:rsidRPr="00073C1E" w:rsidRDefault="00153CB9" w:rsidP="00153CB9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23.3 ± 13</w:t>
            </w:r>
          </w:p>
        </w:tc>
        <w:tc>
          <w:tcPr>
            <w:tcW w:w="0" w:type="auto"/>
            <w:vAlign w:val="center"/>
          </w:tcPr>
          <w:p w14:paraId="3A4C7EC3" w14:textId="77777777" w:rsidR="00153CB9" w:rsidRPr="00073C1E" w:rsidRDefault="00153CB9" w:rsidP="00153CB9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20.8 ± 13</w:t>
            </w:r>
          </w:p>
        </w:tc>
        <w:tc>
          <w:tcPr>
            <w:tcW w:w="2077" w:type="dxa"/>
          </w:tcPr>
          <w:p w14:paraId="23A7C20D" w14:textId="77777777" w:rsidR="00153CB9" w:rsidRPr="00073C1E" w:rsidRDefault="00153CB9" w:rsidP="00153CB9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U=1748</w:t>
            </w:r>
          </w:p>
        </w:tc>
        <w:tc>
          <w:tcPr>
            <w:tcW w:w="578" w:type="dxa"/>
            <w:vAlign w:val="center"/>
          </w:tcPr>
          <w:p w14:paraId="75CC43F0" w14:textId="77777777" w:rsidR="00153CB9" w:rsidRPr="00073C1E" w:rsidRDefault="00153CB9" w:rsidP="00153CB9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0.3</w:t>
            </w:r>
          </w:p>
        </w:tc>
      </w:tr>
      <w:tr w:rsidR="00153CB9" w:rsidRPr="00153CB9" w14:paraId="6ABA05D0" w14:textId="77777777" w:rsidTr="00073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51FC9D8" w14:textId="77777777" w:rsidR="00153CB9" w:rsidRPr="00073C1E" w:rsidRDefault="00153CB9" w:rsidP="00153CB9">
            <w:pPr>
              <w:spacing w:before="0" w:after="0"/>
              <w:jc w:val="center"/>
              <w:rPr>
                <w:rFonts w:cs="Times New Roman"/>
                <w:b w:val="0"/>
                <w:bCs w:val="0"/>
                <w:iCs/>
                <w:sz w:val="20"/>
                <w:szCs w:val="20"/>
              </w:rPr>
            </w:pPr>
            <w:r w:rsidRPr="00073C1E">
              <w:rPr>
                <w:rFonts w:cs="Times New Roman"/>
                <w:b w:val="0"/>
                <w:bCs w:val="0"/>
                <w:iCs/>
                <w:sz w:val="20"/>
                <w:szCs w:val="20"/>
              </w:rPr>
              <w:t>AP Threshold [mV]</w:t>
            </w:r>
          </w:p>
        </w:tc>
        <w:tc>
          <w:tcPr>
            <w:tcW w:w="0" w:type="auto"/>
            <w:vAlign w:val="center"/>
          </w:tcPr>
          <w:p w14:paraId="2F8F0530" w14:textId="77777777" w:rsidR="00153CB9" w:rsidRPr="00073C1E" w:rsidRDefault="00153CB9" w:rsidP="00153CB9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-36.3 ± 4</w:t>
            </w:r>
          </w:p>
        </w:tc>
        <w:tc>
          <w:tcPr>
            <w:tcW w:w="0" w:type="auto"/>
            <w:vAlign w:val="center"/>
          </w:tcPr>
          <w:p w14:paraId="1CC6D23D" w14:textId="77777777" w:rsidR="00153CB9" w:rsidRPr="00073C1E" w:rsidRDefault="00153CB9" w:rsidP="00153CB9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-35.9 ± 4</w:t>
            </w:r>
          </w:p>
        </w:tc>
        <w:tc>
          <w:tcPr>
            <w:tcW w:w="2077" w:type="dxa"/>
          </w:tcPr>
          <w:p w14:paraId="127C32CC" w14:textId="77777777" w:rsidR="00153CB9" w:rsidRPr="00073C1E" w:rsidRDefault="00153CB9" w:rsidP="00153CB9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U=1984</w:t>
            </w:r>
          </w:p>
        </w:tc>
        <w:tc>
          <w:tcPr>
            <w:tcW w:w="578" w:type="dxa"/>
            <w:vAlign w:val="center"/>
          </w:tcPr>
          <w:p w14:paraId="41B57E45" w14:textId="77777777" w:rsidR="00153CB9" w:rsidRPr="00073C1E" w:rsidRDefault="00153CB9" w:rsidP="00153CB9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0.9</w:t>
            </w:r>
          </w:p>
        </w:tc>
      </w:tr>
      <w:tr w:rsidR="00153CB9" w:rsidRPr="00153CB9" w14:paraId="044203A5" w14:textId="77777777" w:rsidTr="00073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D7DFA37" w14:textId="77777777" w:rsidR="00153CB9" w:rsidRPr="00073C1E" w:rsidRDefault="00153CB9" w:rsidP="00153CB9">
            <w:pPr>
              <w:spacing w:before="0" w:after="0"/>
              <w:jc w:val="center"/>
              <w:rPr>
                <w:rFonts w:cs="Times New Roman"/>
                <w:b w:val="0"/>
                <w:bCs w:val="0"/>
                <w:iCs/>
                <w:sz w:val="20"/>
                <w:szCs w:val="20"/>
              </w:rPr>
            </w:pPr>
            <w:r w:rsidRPr="00073C1E">
              <w:rPr>
                <w:rFonts w:cs="Times New Roman"/>
                <w:b w:val="0"/>
                <w:bCs w:val="0"/>
                <w:iCs/>
                <w:sz w:val="20"/>
                <w:szCs w:val="20"/>
              </w:rPr>
              <w:t>AP Half width [ms]</w:t>
            </w:r>
          </w:p>
        </w:tc>
        <w:tc>
          <w:tcPr>
            <w:tcW w:w="0" w:type="auto"/>
            <w:vAlign w:val="center"/>
          </w:tcPr>
          <w:p w14:paraId="64F50145" w14:textId="77777777" w:rsidR="00153CB9" w:rsidRPr="00073C1E" w:rsidRDefault="00153CB9" w:rsidP="00153CB9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1.08 ± 0.3</w:t>
            </w:r>
          </w:p>
        </w:tc>
        <w:tc>
          <w:tcPr>
            <w:tcW w:w="0" w:type="auto"/>
            <w:vAlign w:val="center"/>
          </w:tcPr>
          <w:p w14:paraId="263EA67C" w14:textId="77777777" w:rsidR="00153CB9" w:rsidRPr="00073C1E" w:rsidRDefault="00153CB9" w:rsidP="00153CB9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1.22 ± 0.3</w:t>
            </w:r>
          </w:p>
        </w:tc>
        <w:tc>
          <w:tcPr>
            <w:tcW w:w="2077" w:type="dxa"/>
          </w:tcPr>
          <w:p w14:paraId="4C85A489" w14:textId="77777777" w:rsidR="00153CB9" w:rsidRPr="00073C1E" w:rsidRDefault="00153CB9" w:rsidP="00153CB9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U=1339</w:t>
            </w:r>
          </w:p>
        </w:tc>
        <w:tc>
          <w:tcPr>
            <w:tcW w:w="578" w:type="dxa"/>
            <w:vAlign w:val="center"/>
          </w:tcPr>
          <w:p w14:paraId="3E05EC2B" w14:textId="77777777" w:rsidR="00153CB9" w:rsidRPr="00073C1E" w:rsidRDefault="00153CB9" w:rsidP="00153CB9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*0.005</w:t>
            </w:r>
          </w:p>
        </w:tc>
      </w:tr>
      <w:tr w:rsidR="00153CB9" w:rsidRPr="00153CB9" w14:paraId="2619FB4D" w14:textId="77777777" w:rsidTr="00073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3927222" w14:textId="77777777" w:rsidR="00153CB9" w:rsidRPr="00073C1E" w:rsidRDefault="00153CB9" w:rsidP="00153CB9">
            <w:pPr>
              <w:spacing w:before="0" w:after="0"/>
              <w:jc w:val="center"/>
              <w:rPr>
                <w:rFonts w:cs="Times New Roman"/>
                <w:b w:val="0"/>
                <w:bCs w:val="0"/>
                <w:iCs/>
                <w:sz w:val="20"/>
                <w:szCs w:val="20"/>
              </w:rPr>
            </w:pPr>
            <w:r w:rsidRPr="00073C1E">
              <w:rPr>
                <w:rFonts w:cs="Times New Roman"/>
                <w:b w:val="0"/>
                <w:bCs w:val="0"/>
                <w:iCs/>
                <w:sz w:val="20"/>
                <w:szCs w:val="20"/>
              </w:rPr>
              <w:t>fAHP duration [ms]</w:t>
            </w:r>
          </w:p>
        </w:tc>
        <w:tc>
          <w:tcPr>
            <w:tcW w:w="0" w:type="auto"/>
            <w:vAlign w:val="center"/>
          </w:tcPr>
          <w:p w14:paraId="54316E19" w14:textId="77777777" w:rsidR="00153CB9" w:rsidRPr="00073C1E" w:rsidRDefault="00153CB9" w:rsidP="00153CB9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4.6 ± 1.9</w:t>
            </w:r>
          </w:p>
        </w:tc>
        <w:tc>
          <w:tcPr>
            <w:tcW w:w="0" w:type="auto"/>
            <w:vAlign w:val="center"/>
          </w:tcPr>
          <w:p w14:paraId="075996B8" w14:textId="77777777" w:rsidR="00153CB9" w:rsidRPr="00073C1E" w:rsidRDefault="00153CB9" w:rsidP="00153CB9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5.5 ± 2.5</w:t>
            </w:r>
          </w:p>
        </w:tc>
        <w:tc>
          <w:tcPr>
            <w:tcW w:w="2077" w:type="dxa"/>
          </w:tcPr>
          <w:p w14:paraId="12F7B7F6" w14:textId="77777777" w:rsidR="00153CB9" w:rsidRPr="00073C1E" w:rsidRDefault="00153CB9" w:rsidP="00153CB9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U=1434</w:t>
            </w:r>
          </w:p>
        </w:tc>
        <w:tc>
          <w:tcPr>
            <w:tcW w:w="578" w:type="dxa"/>
            <w:vAlign w:val="center"/>
          </w:tcPr>
          <w:p w14:paraId="445904CD" w14:textId="77777777" w:rsidR="00153CB9" w:rsidRPr="00073C1E" w:rsidRDefault="00153CB9" w:rsidP="00153CB9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*0.01</w:t>
            </w:r>
          </w:p>
        </w:tc>
      </w:tr>
      <w:tr w:rsidR="00153CB9" w:rsidRPr="00153CB9" w14:paraId="64244F5A" w14:textId="77777777" w:rsidTr="00073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DCA6FBF" w14:textId="77777777" w:rsidR="00153CB9" w:rsidRPr="00073C1E" w:rsidRDefault="00153CB9" w:rsidP="00153CB9">
            <w:pPr>
              <w:spacing w:before="0" w:after="0"/>
              <w:jc w:val="center"/>
              <w:rPr>
                <w:rFonts w:cs="Times New Roman"/>
                <w:b w:val="0"/>
                <w:bCs w:val="0"/>
                <w:iCs/>
                <w:sz w:val="20"/>
                <w:szCs w:val="20"/>
              </w:rPr>
            </w:pPr>
            <w:r w:rsidRPr="00073C1E">
              <w:rPr>
                <w:rFonts w:cs="Times New Roman"/>
                <w:b w:val="0"/>
                <w:bCs w:val="0"/>
                <w:iCs/>
                <w:sz w:val="20"/>
                <w:szCs w:val="20"/>
              </w:rPr>
              <w:t>sAHP duration [ms]</w:t>
            </w:r>
          </w:p>
        </w:tc>
        <w:tc>
          <w:tcPr>
            <w:tcW w:w="0" w:type="auto"/>
            <w:vAlign w:val="center"/>
          </w:tcPr>
          <w:p w14:paraId="6A2DC3C2" w14:textId="77777777" w:rsidR="00153CB9" w:rsidRPr="00073C1E" w:rsidRDefault="00153CB9" w:rsidP="00153CB9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87.1 ± 65</w:t>
            </w:r>
          </w:p>
        </w:tc>
        <w:tc>
          <w:tcPr>
            <w:tcW w:w="0" w:type="auto"/>
            <w:vAlign w:val="center"/>
          </w:tcPr>
          <w:p w14:paraId="78BBCD5A" w14:textId="77777777" w:rsidR="00153CB9" w:rsidRPr="00073C1E" w:rsidRDefault="00153CB9" w:rsidP="00153CB9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67.1 ± 52</w:t>
            </w:r>
          </w:p>
        </w:tc>
        <w:tc>
          <w:tcPr>
            <w:tcW w:w="2077" w:type="dxa"/>
          </w:tcPr>
          <w:p w14:paraId="57C1FAC4" w14:textId="77777777" w:rsidR="00153CB9" w:rsidRPr="00073C1E" w:rsidRDefault="00153CB9" w:rsidP="00153CB9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U=1773</w:t>
            </w:r>
          </w:p>
        </w:tc>
        <w:tc>
          <w:tcPr>
            <w:tcW w:w="578" w:type="dxa"/>
            <w:vAlign w:val="center"/>
          </w:tcPr>
          <w:p w14:paraId="47BE21D2" w14:textId="77777777" w:rsidR="00153CB9" w:rsidRPr="00073C1E" w:rsidRDefault="00153CB9" w:rsidP="00153CB9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0.3</w:t>
            </w:r>
          </w:p>
        </w:tc>
      </w:tr>
      <w:tr w:rsidR="00153CB9" w:rsidRPr="00153CB9" w14:paraId="4D1292AC" w14:textId="77777777" w:rsidTr="00073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0051645" w14:textId="77777777" w:rsidR="00153CB9" w:rsidRPr="00073C1E" w:rsidRDefault="00153CB9" w:rsidP="00153CB9">
            <w:pPr>
              <w:spacing w:before="0" w:after="0"/>
              <w:jc w:val="center"/>
              <w:rPr>
                <w:rFonts w:cs="Times New Roman"/>
                <w:b w:val="0"/>
                <w:bCs w:val="0"/>
                <w:iCs/>
                <w:sz w:val="20"/>
                <w:szCs w:val="20"/>
              </w:rPr>
            </w:pPr>
            <w:r w:rsidRPr="00073C1E">
              <w:rPr>
                <w:rFonts w:cs="Times New Roman"/>
                <w:b w:val="0"/>
                <w:bCs w:val="0"/>
                <w:sz w:val="20"/>
                <w:szCs w:val="20"/>
              </w:rPr>
              <w:t>fAHP amplitude</w:t>
            </w:r>
          </w:p>
        </w:tc>
        <w:tc>
          <w:tcPr>
            <w:tcW w:w="0" w:type="auto"/>
            <w:vAlign w:val="center"/>
          </w:tcPr>
          <w:p w14:paraId="3E344875" w14:textId="77777777" w:rsidR="00153CB9" w:rsidRPr="00073C1E" w:rsidRDefault="00153CB9" w:rsidP="00153CB9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0.28 ± 0.08</w:t>
            </w:r>
          </w:p>
        </w:tc>
        <w:tc>
          <w:tcPr>
            <w:tcW w:w="0" w:type="auto"/>
            <w:vAlign w:val="center"/>
          </w:tcPr>
          <w:p w14:paraId="76CC7FDA" w14:textId="77777777" w:rsidR="00153CB9" w:rsidRPr="00073C1E" w:rsidRDefault="00153CB9" w:rsidP="00153CB9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0.26 ± 0.06</w:t>
            </w:r>
          </w:p>
        </w:tc>
        <w:tc>
          <w:tcPr>
            <w:tcW w:w="2077" w:type="dxa"/>
          </w:tcPr>
          <w:p w14:paraId="1E51B5C0" w14:textId="77777777" w:rsidR="00153CB9" w:rsidRPr="00073C1E" w:rsidRDefault="00153CB9" w:rsidP="00153CB9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U=1855</w:t>
            </w:r>
          </w:p>
        </w:tc>
        <w:tc>
          <w:tcPr>
            <w:tcW w:w="578" w:type="dxa"/>
            <w:vAlign w:val="center"/>
          </w:tcPr>
          <w:p w14:paraId="3FB63B6D" w14:textId="77777777" w:rsidR="00153CB9" w:rsidRPr="00073C1E" w:rsidRDefault="00153CB9" w:rsidP="00153CB9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0.5</w:t>
            </w:r>
          </w:p>
        </w:tc>
      </w:tr>
      <w:tr w:rsidR="00153CB9" w:rsidRPr="00153CB9" w14:paraId="67D5A902" w14:textId="77777777" w:rsidTr="00073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C91B4A9" w14:textId="77777777" w:rsidR="00153CB9" w:rsidRPr="00073C1E" w:rsidRDefault="00153CB9" w:rsidP="00153CB9">
            <w:pPr>
              <w:spacing w:before="0" w:after="0"/>
              <w:jc w:val="center"/>
              <w:rPr>
                <w:rFonts w:cs="Times New Roman"/>
                <w:b w:val="0"/>
                <w:bCs w:val="0"/>
                <w:sz w:val="20"/>
                <w:szCs w:val="20"/>
              </w:rPr>
            </w:pPr>
            <w:r w:rsidRPr="00073C1E">
              <w:rPr>
                <w:rFonts w:cs="Times New Roman"/>
                <w:b w:val="0"/>
                <w:bCs w:val="0"/>
                <w:sz w:val="20"/>
                <w:szCs w:val="20"/>
              </w:rPr>
              <w:t>PIC on voltage [mV]</w:t>
            </w:r>
          </w:p>
        </w:tc>
        <w:tc>
          <w:tcPr>
            <w:tcW w:w="0" w:type="auto"/>
            <w:vAlign w:val="center"/>
          </w:tcPr>
          <w:p w14:paraId="5CCCB1FA" w14:textId="77777777" w:rsidR="00153CB9" w:rsidRPr="00073C1E" w:rsidRDefault="00153CB9" w:rsidP="00153CB9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-47.9 ± 5</w:t>
            </w:r>
          </w:p>
        </w:tc>
        <w:tc>
          <w:tcPr>
            <w:tcW w:w="0" w:type="auto"/>
            <w:vAlign w:val="center"/>
          </w:tcPr>
          <w:p w14:paraId="33D4A3F4" w14:textId="77777777" w:rsidR="00153CB9" w:rsidRPr="00073C1E" w:rsidRDefault="00153CB9" w:rsidP="00153CB9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-50.2 ± 5</w:t>
            </w:r>
          </w:p>
        </w:tc>
        <w:tc>
          <w:tcPr>
            <w:tcW w:w="2077" w:type="dxa"/>
          </w:tcPr>
          <w:p w14:paraId="7FA2A333" w14:textId="77777777" w:rsidR="00153CB9" w:rsidRPr="00073C1E" w:rsidRDefault="00153CB9" w:rsidP="00153CB9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t(</w:t>
            </w:r>
            <w:r w:rsidRPr="00073C1E">
              <w:rPr>
                <w:rFonts w:cs="Times New Roman"/>
                <w:sz w:val="20"/>
                <w:szCs w:val="20"/>
                <w:vertAlign w:val="subscript"/>
              </w:rPr>
              <w:t>169</w:t>
            </w:r>
            <w:r w:rsidRPr="00073C1E">
              <w:rPr>
                <w:rFonts w:cs="Times New Roman"/>
                <w:sz w:val="20"/>
                <w:szCs w:val="20"/>
              </w:rPr>
              <w:t>)=2.3</w:t>
            </w:r>
          </w:p>
        </w:tc>
        <w:tc>
          <w:tcPr>
            <w:tcW w:w="578" w:type="dxa"/>
            <w:vAlign w:val="center"/>
          </w:tcPr>
          <w:p w14:paraId="1D5BDA62" w14:textId="77777777" w:rsidR="00153CB9" w:rsidRPr="00073C1E" w:rsidRDefault="00153CB9" w:rsidP="00153CB9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*0.02</w:t>
            </w:r>
          </w:p>
        </w:tc>
      </w:tr>
      <w:tr w:rsidR="00153CB9" w:rsidRPr="00153CB9" w14:paraId="1FC56028" w14:textId="77777777" w:rsidTr="00073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AC18F8A" w14:textId="77777777" w:rsidR="00153CB9" w:rsidRPr="00073C1E" w:rsidRDefault="00153CB9" w:rsidP="00153CB9">
            <w:pPr>
              <w:spacing w:before="0" w:after="0"/>
              <w:jc w:val="center"/>
              <w:rPr>
                <w:rFonts w:cs="Times New Roman"/>
                <w:b w:val="0"/>
                <w:bCs w:val="0"/>
                <w:sz w:val="20"/>
                <w:szCs w:val="20"/>
              </w:rPr>
            </w:pPr>
            <w:r w:rsidRPr="00073C1E">
              <w:rPr>
                <w:rFonts w:cs="Times New Roman"/>
                <w:b w:val="0"/>
                <w:bCs w:val="0"/>
                <w:sz w:val="20"/>
                <w:szCs w:val="20"/>
              </w:rPr>
              <w:t xml:space="preserve">F/I slope </w:t>
            </w:r>
          </w:p>
        </w:tc>
        <w:tc>
          <w:tcPr>
            <w:tcW w:w="0" w:type="auto"/>
            <w:vAlign w:val="center"/>
          </w:tcPr>
          <w:p w14:paraId="3EAC647E" w14:textId="77777777" w:rsidR="00153CB9" w:rsidRPr="00073C1E" w:rsidRDefault="00153CB9" w:rsidP="00153CB9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0.32 ± 0.2</w:t>
            </w:r>
          </w:p>
        </w:tc>
        <w:tc>
          <w:tcPr>
            <w:tcW w:w="0" w:type="auto"/>
            <w:vAlign w:val="center"/>
          </w:tcPr>
          <w:p w14:paraId="76981AEC" w14:textId="77777777" w:rsidR="00153CB9" w:rsidRPr="00073C1E" w:rsidRDefault="00153CB9" w:rsidP="00153CB9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0.24 ± 0.1</w:t>
            </w:r>
          </w:p>
        </w:tc>
        <w:tc>
          <w:tcPr>
            <w:tcW w:w="2077" w:type="dxa"/>
          </w:tcPr>
          <w:p w14:paraId="444DD82E" w14:textId="77777777" w:rsidR="00153CB9" w:rsidRPr="00073C1E" w:rsidRDefault="00153CB9" w:rsidP="00153CB9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U=1585</w:t>
            </w:r>
          </w:p>
        </w:tc>
        <w:tc>
          <w:tcPr>
            <w:tcW w:w="578" w:type="dxa"/>
            <w:vAlign w:val="center"/>
          </w:tcPr>
          <w:p w14:paraId="796B2DB5" w14:textId="77777777" w:rsidR="00153CB9" w:rsidRPr="00073C1E" w:rsidRDefault="00153CB9" w:rsidP="00153CB9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0.08</w:t>
            </w:r>
          </w:p>
        </w:tc>
      </w:tr>
    </w:tbl>
    <w:p w14:paraId="7206AB7B" w14:textId="77777777" w:rsidR="00153CB9" w:rsidRPr="00153CB9" w:rsidRDefault="00153CB9" w:rsidP="00153CB9">
      <w:pPr>
        <w:rPr>
          <w:rFonts w:cs="Times New Roman"/>
        </w:rPr>
      </w:pPr>
    </w:p>
    <w:p w14:paraId="25CB4D6C" w14:textId="2943EB49" w:rsidR="00153CB9" w:rsidRPr="00153CB9" w:rsidRDefault="00153CB9" w:rsidP="00153CB9">
      <w:pPr>
        <w:rPr>
          <w:rFonts w:cs="Times New Roman"/>
          <w:szCs w:val="24"/>
        </w:rPr>
      </w:pPr>
      <w:bookmarkStart w:id="0" w:name="OLE_LINK1"/>
      <w:r w:rsidRPr="00481A71">
        <w:rPr>
          <w:rFonts w:cs="Times New Roman"/>
          <w:b/>
          <w:bCs/>
          <w:szCs w:val="24"/>
        </w:rPr>
        <w:t>Supplementary Table 2.</w:t>
      </w:r>
      <w:r w:rsidRPr="00153CB9">
        <w:rPr>
          <w:rFonts w:cs="Times New Roman"/>
          <w:szCs w:val="24"/>
        </w:rPr>
        <w:t xml:space="preserve"> Statistical comparisons of membrane properties by firing type of Shox2 and Chx10 neurons presented in Figure 4. 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15"/>
        <w:gridCol w:w="1260"/>
        <w:gridCol w:w="1440"/>
        <w:gridCol w:w="1260"/>
        <w:gridCol w:w="1170"/>
        <w:gridCol w:w="2156"/>
        <w:gridCol w:w="866"/>
      </w:tblGrid>
      <w:tr w:rsidR="00153CB9" w:rsidRPr="00153CB9" w14:paraId="3E091558" w14:textId="77777777" w:rsidTr="00073C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vAlign w:val="center"/>
          </w:tcPr>
          <w:p w14:paraId="0365EA53" w14:textId="77777777" w:rsidR="00153CB9" w:rsidRPr="00153CB9" w:rsidRDefault="00153CB9" w:rsidP="00153CB9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Property/Type of cell</w:t>
            </w:r>
          </w:p>
        </w:tc>
        <w:tc>
          <w:tcPr>
            <w:tcW w:w="1260" w:type="dxa"/>
            <w:vAlign w:val="center"/>
          </w:tcPr>
          <w:p w14:paraId="77DB2D91" w14:textId="77777777" w:rsidR="00153CB9" w:rsidRPr="00153CB9" w:rsidRDefault="00153CB9" w:rsidP="00153CB9">
            <w:pPr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Tonic (n=88)</w:t>
            </w:r>
          </w:p>
        </w:tc>
        <w:tc>
          <w:tcPr>
            <w:tcW w:w="1440" w:type="dxa"/>
            <w:vAlign w:val="center"/>
          </w:tcPr>
          <w:p w14:paraId="2E701574" w14:textId="77777777" w:rsidR="00153CB9" w:rsidRPr="00153CB9" w:rsidRDefault="00153CB9" w:rsidP="00153CB9">
            <w:pPr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Initial doublet (n=49)</w:t>
            </w:r>
          </w:p>
        </w:tc>
        <w:tc>
          <w:tcPr>
            <w:tcW w:w="1260" w:type="dxa"/>
            <w:vAlign w:val="center"/>
          </w:tcPr>
          <w:p w14:paraId="1CF3CDB2" w14:textId="77777777" w:rsidR="00153CB9" w:rsidRPr="00153CB9" w:rsidRDefault="00153CB9" w:rsidP="00153CB9">
            <w:pPr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Initial burst (n=24)</w:t>
            </w:r>
          </w:p>
        </w:tc>
        <w:tc>
          <w:tcPr>
            <w:tcW w:w="1170" w:type="dxa"/>
            <w:vAlign w:val="center"/>
          </w:tcPr>
          <w:p w14:paraId="5026F53D" w14:textId="77777777" w:rsidR="00153CB9" w:rsidRPr="00153CB9" w:rsidRDefault="00153CB9" w:rsidP="00153CB9">
            <w:pPr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Delay (n=10)</w:t>
            </w:r>
          </w:p>
        </w:tc>
        <w:tc>
          <w:tcPr>
            <w:tcW w:w="2156" w:type="dxa"/>
            <w:vAlign w:val="center"/>
          </w:tcPr>
          <w:p w14:paraId="019AFB42" w14:textId="77777777" w:rsidR="00153CB9" w:rsidRPr="00153CB9" w:rsidRDefault="00153CB9" w:rsidP="00153CB9">
            <w:pPr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 xml:space="preserve">Kruskal-Wallis (H) or one-way ANOVA (F) </w:t>
            </w:r>
          </w:p>
        </w:tc>
        <w:tc>
          <w:tcPr>
            <w:tcW w:w="866" w:type="dxa"/>
            <w:vAlign w:val="center"/>
          </w:tcPr>
          <w:p w14:paraId="31A5BB24" w14:textId="77777777" w:rsidR="00153CB9" w:rsidRPr="00153CB9" w:rsidRDefault="00153CB9" w:rsidP="00153CB9">
            <w:pPr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p</w:t>
            </w:r>
          </w:p>
        </w:tc>
      </w:tr>
      <w:tr w:rsidR="00153CB9" w:rsidRPr="00153CB9" w14:paraId="702FEF8E" w14:textId="77777777" w:rsidTr="00073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vAlign w:val="center"/>
          </w:tcPr>
          <w:p w14:paraId="7D8497F6" w14:textId="77777777" w:rsidR="00153CB9" w:rsidRPr="00153CB9" w:rsidRDefault="00153CB9" w:rsidP="00153CB9">
            <w:pPr>
              <w:spacing w:before="0" w:after="0"/>
              <w:jc w:val="center"/>
              <w:rPr>
                <w:rFonts w:cs="Times New Roman"/>
                <w:b w:val="0"/>
                <w:bCs w:val="0"/>
                <w:sz w:val="20"/>
                <w:szCs w:val="20"/>
              </w:rPr>
            </w:pPr>
            <w:r w:rsidRPr="00153CB9">
              <w:rPr>
                <w:rFonts w:cs="Times New Roman"/>
                <w:b w:val="0"/>
                <w:bCs w:val="0"/>
                <w:sz w:val="20"/>
                <w:szCs w:val="20"/>
              </w:rPr>
              <w:t>Membrane potential [mV]</w:t>
            </w:r>
          </w:p>
        </w:tc>
        <w:tc>
          <w:tcPr>
            <w:tcW w:w="1260" w:type="dxa"/>
            <w:vAlign w:val="center"/>
          </w:tcPr>
          <w:p w14:paraId="62C6A95B" w14:textId="77777777" w:rsidR="00153CB9" w:rsidRPr="00153CB9" w:rsidRDefault="00153CB9" w:rsidP="00153CB9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-47.4 ± 5</w:t>
            </w:r>
          </w:p>
        </w:tc>
        <w:tc>
          <w:tcPr>
            <w:tcW w:w="1440" w:type="dxa"/>
            <w:vAlign w:val="center"/>
          </w:tcPr>
          <w:p w14:paraId="7A5C04F6" w14:textId="77777777" w:rsidR="00153CB9" w:rsidRPr="00153CB9" w:rsidRDefault="00153CB9" w:rsidP="00153CB9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-49.2 ± 7</w:t>
            </w:r>
          </w:p>
        </w:tc>
        <w:tc>
          <w:tcPr>
            <w:tcW w:w="1260" w:type="dxa"/>
            <w:vAlign w:val="center"/>
          </w:tcPr>
          <w:p w14:paraId="373749B4" w14:textId="77777777" w:rsidR="00153CB9" w:rsidRPr="00153CB9" w:rsidRDefault="00153CB9" w:rsidP="00153CB9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-48.0 ± 6</w:t>
            </w:r>
          </w:p>
        </w:tc>
        <w:tc>
          <w:tcPr>
            <w:tcW w:w="1170" w:type="dxa"/>
            <w:vAlign w:val="center"/>
          </w:tcPr>
          <w:p w14:paraId="5F134D70" w14:textId="77777777" w:rsidR="00153CB9" w:rsidRPr="00153CB9" w:rsidRDefault="00153CB9" w:rsidP="00153CB9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-49.7 ± 6</w:t>
            </w:r>
          </w:p>
        </w:tc>
        <w:tc>
          <w:tcPr>
            <w:tcW w:w="2156" w:type="dxa"/>
            <w:vAlign w:val="center"/>
          </w:tcPr>
          <w:p w14:paraId="028EB3BC" w14:textId="77777777" w:rsidR="00153CB9" w:rsidRPr="00153CB9" w:rsidRDefault="00153CB9" w:rsidP="00153CB9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H=3.4</w:t>
            </w:r>
          </w:p>
        </w:tc>
        <w:tc>
          <w:tcPr>
            <w:tcW w:w="866" w:type="dxa"/>
            <w:vAlign w:val="center"/>
          </w:tcPr>
          <w:p w14:paraId="3791D1F2" w14:textId="77777777" w:rsidR="00153CB9" w:rsidRPr="00153CB9" w:rsidRDefault="00153CB9" w:rsidP="00153CB9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0.3</w:t>
            </w:r>
          </w:p>
        </w:tc>
      </w:tr>
      <w:tr w:rsidR="00153CB9" w:rsidRPr="00153CB9" w14:paraId="580FA9CC" w14:textId="77777777" w:rsidTr="00073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vAlign w:val="center"/>
          </w:tcPr>
          <w:p w14:paraId="7A0605BB" w14:textId="77777777" w:rsidR="00153CB9" w:rsidRPr="00153CB9" w:rsidRDefault="00153CB9" w:rsidP="00153CB9">
            <w:pPr>
              <w:spacing w:before="0" w:after="0"/>
              <w:jc w:val="center"/>
              <w:rPr>
                <w:rFonts w:cs="Times New Roman"/>
                <w:b w:val="0"/>
                <w:bCs w:val="0"/>
                <w:sz w:val="20"/>
                <w:szCs w:val="20"/>
              </w:rPr>
            </w:pPr>
            <w:r w:rsidRPr="00153CB9">
              <w:rPr>
                <w:rFonts w:cs="Times New Roman"/>
                <w:b w:val="0"/>
                <w:bCs w:val="0"/>
                <w:sz w:val="20"/>
                <w:szCs w:val="20"/>
              </w:rPr>
              <w:t>Input resistance [MΩ]</w:t>
            </w:r>
          </w:p>
        </w:tc>
        <w:tc>
          <w:tcPr>
            <w:tcW w:w="1260" w:type="dxa"/>
            <w:vAlign w:val="center"/>
          </w:tcPr>
          <w:p w14:paraId="5416CD8B" w14:textId="77777777" w:rsidR="00153CB9" w:rsidRPr="00153CB9" w:rsidRDefault="00153CB9" w:rsidP="00153CB9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710 ± 353</w:t>
            </w:r>
          </w:p>
        </w:tc>
        <w:tc>
          <w:tcPr>
            <w:tcW w:w="1440" w:type="dxa"/>
            <w:vAlign w:val="center"/>
          </w:tcPr>
          <w:p w14:paraId="09D83C05" w14:textId="77777777" w:rsidR="00153CB9" w:rsidRPr="00153CB9" w:rsidRDefault="00153CB9" w:rsidP="00153CB9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849 ± 392</w:t>
            </w:r>
          </w:p>
        </w:tc>
        <w:tc>
          <w:tcPr>
            <w:tcW w:w="1260" w:type="dxa"/>
            <w:vAlign w:val="center"/>
          </w:tcPr>
          <w:p w14:paraId="47833C38" w14:textId="77777777" w:rsidR="00153CB9" w:rsidRPr="00153CB9" w:rsidRDefault="00153CB9" w:rsidP="00153CB9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682 ± 358</w:t>
            </w:r>
          </w:p>
        </w:tc>
        <w:tc>
          <w:tcPr>
            <w:tcW w:w="1170" w:type="dxa"/>
            <w:vAlign w:val="center"/>
          </w:tcPr>
          <w:p w14:paraId="10AA1739" w14:textId="77777777" w:rsidR="00153CB9" w:rsidRPr="00153CB9" w:rsidRDefault="00153CB9" w:rsidP="00153CB9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524 ± 254</w:t>
            </w:r>
          </w:p>
        </w:tc>
        <w:tc>
          <w:tcPr>
            <w:tcW w:w="2156" w:type="dxa"/>
            <w:vAlign w:val="center"/>
          </w:tcPr>
          <w:p w14:paraId="6849A83E" w14:textId="77777777" w:rsidR="00153CB9" w:rsidRPr="00153CB9" w:rsidRDefault="00153CB9" w:rsidP="00153CB9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H=9.5</w:t>
            </w:r>
          </w:p>
        </w:tc>
        <w:tc>
          <w:tcPr>
            <w:tcW w:w="866" w:type="dxa"/>
            <w:vAlign w:val="center"/>
          </w:tcPr>
          <w:p w14:paraId="6CC837C0" w14:textId="77777777" w:rsidR="00153CB9" w:rsidRPr="00153CB9" w:rsidRDefault="00153CB9" w:rsidP="00153CB9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*0.02</w:t>
            </w:r>
          </w:p>
        </w:tc>
      </w:tr>
      <w:tr w:rsidR="00153CB9" w:rsidRPr="00153CB9" w14:paraId="7A5F7E01" w14:textId="77777777" w:rsidTr="00073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vAlign w:val="center"/>
          </w:tcPr>
          <w:p w14:paraId="6BF1EA6C" w14:textId="77777777" w:rsidR="00153CB9" w:rsidRPr="00153CB9" w:rsidRDefault="00153CB9" w:rsidP="00153CB9">
            <w:pPr>
              <w:spacing w:before="0" w:after="0"/>
              <w:jc w:val="center"/>
              <w:rPr>
                <w:rFonts w:cs="Times New Roman"/>
                <w:b w:val="0"/>
                <w:bCs w:val="0"/>
                <w:sz w:val="20"/>
                <w:szCs w:val="20"/>
              </w:rPr>
            </w:pPr>
            <w:r w:rsidRPr="00153CB9">
              <w:rPr>
                <w:rFonts w:cs="Times New Roman"/>
                <w:b w:val="0"/>
                <w:bCs w:val="0"/>
                <w:sz w:val="20"/>
                <w:szCs w:val="20"/>
              </w:rPr>
              <w:t>Time constant [ms]</w:t>
            </w:r>
          </w:p>
        </w:tc>
        <w:tc>
          <w:tcPr>
            <w:tcW w:w="1260" w:type="dxa"/>
            <w:vAlign w:val="center"/>
          </w:tcPr>
          <w:p w14:paraId="3ABB1FFB" w14:textId="77777777" w:rsidR="00153CB9" w:rsidRPr="00153CB9" w:rsidRDefault="00153CB9" w:rsidP="00153CB9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41.0 ± 20</w:t>
            </w:r>
          </w:p>
        </w:tc>
        <w:tc>
          <w:tcPr>
            <w:tcW w:w="1440" w:type="dxa"/>
            <w:vAlign w:val="center"/>
          </w:tcPr>
          <w:p w14:paraId="37C6A5A5" w14:textId="77777777" w:rsidR="00153CB9" w:rsidRPr="00153CB9" w:rsidRDefault="00153CB9" w:rsidP="00153CB9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43.3 ± 20</w:t>
            </w:r>
          </w:p>
        </w:tc>
        <w:tc>
          <w:tcPr>
            <w:tcW w:w="1260" w:type="dxa"/>
            <w:vAlign w:val="center"/>
          </w:tcPr>
          <w:p w14:paraId="5ACD6D07" w14:textId="77777777" w:rsidR="00153CB9" w:rsidRPr="00153CB9" w:rsidRDefault="00153CB9" w:rsidP="00153CB9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37.2 ± 14</w:t>
            </w:r>
          </w:p>
        </w:tc>
        <w:tc>
          <w:tcPr>
            <w:tcW w:w="1170" w:type="dxa"/>
            <w:vAlign w:val="center"/>
          </w:tcPr>
          <w:p w14:paraId="15DC8754" w14:textId="77777777" w:rsidR="00153CB9" w:rsidRPr="00153CB9" w:rsidRDefault="00153CB9" w:rsidP="00153CB9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41.5 ± 25</w:t>
            </w:r>
          </w:p>
        </w:tc>
        <w:tc>
          <w:tcPr>
            <w:tcW w:w="2156" w:type="dxa"/>
            <w:vAlign w:val="center"/>
          </w:tcPr>
          <w:p w14:paraId="48405691" w14:textId="77777777" w:rsidR="00153CB9" w:rsidRPr="00153CB9" w:rsidRDefault="00153CB9" w:rsidP="00153CB9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H=1.2</w:t>
            </w:r>
          </w:p>
        </w:tc>
        <w:tc>
          <w:tcPr>
            <w:tcW w:w="866" w:type="dxa"/>
            <w:vAlign w:val="center"/>
          </w:tcPr>
          <w:p w14:paraId="6745C33A" w14:textId="77777777" w:rsidR="00153CB9" w:rsidRPr="00153CB9" w:rsidRDefault="00153CB9" w:rsidP="00153CB9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0.8</w:t>
            </w:r>
          </w:p>
        </w:tc>
      </w:tr>
      <w:tr w:rsidR="00153CB9" w:rsidRPr="00153CB9" w14:paraId="4AD12E3F" w14:textId="77777777" w:rsidTr="00073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vAlign w:val="center"/>
          </w:tcPr>
          <w:p w14:paraId="3C71E8D2" w14:textId="77777777" w:rsidR="00153CB9" w:rsidRPr="00153CB9" w:rsidRDefault="00153CB9" w:rsidP="00153CB9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b w:val="0"/>
                <w:bCs w:val="0"/>
                <w:sz w:val="20"/>
                <w:szCs w:val="20"/>
              </w:rPr>
              <w:t>Capacitance [pF]</w:t>
            </w:r>
          </w:p>
        </w:tc>
        <w:tc>
          <w:tcPr>
            <w:tcW w:w="1260" w:type="dxa"/>
            <w:vAlign w:val="center"/>
          </w:tcPr>
          <w:p w14:paraId="78FD8EE3" w14:textId="77777777" w:rsidR="00153CB9" w:rsidRPr="00153CB9" w:rsidRDefault="00153CB9" w:rsidP="00153CB9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67.9 ± 48</w:t>
            </w:r>
          </w:p>
        </w:tc>
        <w:tc>
          <w:tcPr>
            <w:tcW w:w="1440" w:type="dxa"/>
            <w:vAlign w:val="center"/>
          </w:tcPr>
          <w:p w14:paraId="325F890F" w14:textId="77777777" w:rsidR="00153CB9" w:rsidRPr="00153CB9" w:rsidRDefault="00153CB9" w:rsidP="00153CB9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57.8 ± 29</w:t>
            </w:r>
          </w:p>
        </w:tc>
        <w:tc>
          <w:tcPr>
            <w:tcW w:w="1260" w:type="dxa"/>
            <w:vAlign w:val="center"/>
          </w:tcPr>
          <w:p w14:paraId="1619E230" w14:textId="77777777" w:rsidR="00153CB9" w:rsidRPr="00153CB9" w:rsidRDefault="00153CB9" w:rsidP="00153CB9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63.3 ± 37</w:t>
            </w:r>
          </w:p>
        </w:tc>
        <w:tc>
          <w:tcPr>
            <w:tcW w:w="1170" w:type="dxa"/>
            <w:vAlign w:val="center"/>
          </w:tcPr>
          <w:p w14:paraId="7A0707D4" w14:textId="77777777" w:rsidR="00153CB9" w:rsidRPr="00153CB9" w:rsidRDefault="00153CB9" w:rsidP="00153CB9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98.5 ± 75</w:t>
            </w:r>
          </w:p>
        </w:tc>
        <w:tc>
          <w:tcPr>
            <w:tcW w:w="2156" w:type="dxa"/>
            <w:vAlign w:val="center"/>
          </w:tcPr>
          <w:p w14:paraId="7AC43949" w14:textId="77777777" w:rsidR="00153CB9" w:rsidRPr="00153CB9" w:rsidRDefault="00153CB9" w:rsidP="00153CB9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H=3.2</w:t>
            </w:r>
          </w:p>
        </w:tc>
        <w:tc>
          <w:tcPr>
            <w:tcW w:w="866" w:type="dxa"/>
            <w:vAlign w:val="center"/>
          </w:tcPr>
          <w:p w14:paraId="54D6ADAA" w14:textId="77777777" w:rsidR="00153CB9" w:rsidRPr="00153CB9" w:rsidRDefault="00153CB9" w:rsidP="00153CB9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0.4</w:t>
            </w:r>
          </w:p>
        </w:tc>
      </w:tr>
      <w:tr w:rsidR="00153CB9" w:rsidRPr="00153CB9" w14:paraId="1CB1F868" w14:textId="77777777" w:rsidTr="00073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vAlign w:val="center"/>
          </w:tcPr>
          <w:p w14:paraId="55E7F868" w14:textId="77777777" w:rsidR="00153CB9" w:rsidRPr="00153CB9" w:rsidRDefault="00153CB9" w:rsidP="00153CB9">
            <w:pPr>
              <w:spacing w:before="0" w:after="0"/>
              <w:jc w:val="center"/>
              <w:rPr>
                <w:rFonts w:cs="Times New Roman"/>
                <w:b w:val="0"/>
                <w:bCs w:val="0"/>
                <w:sz w:val="20"/>
                <w:szCs w:val="20"/>
              </w:rPr>
            </w:pPr>
            <w:r w:rsidRPr="00153CB9">
              <w:rPr>
                <w:rFonts w:cs="Times New Roman"/>
                <w:b w:val="0"/>
                <w:bCs w:val="0"/>
                <w:sz w:val="20"/>
                <w:szCs w:val="20"/>
              </w:rPr>
              <w:t>Rheobase [pA]</w:t>
            </w:r>
          </w:p>
        </w:tc>
        <w:tc>
          <w:tcPr>
            <w:tcW w:w="1260" w:type="dxa"/>
            <w:vAlign w:val="center"/>
          </w:tcPr>
          <w:p w14:paraId="3F319F99" w14:textId="77777777" w:rsidR="00153CB9" w:rsidRPr="00153CB9" w:rsidRDefault="00153CB9" w:rsidP="00153CB9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23.7 ± 14</w:t>
            </w:r>
          </w:p>
        </w:tc>
        <w:tc>
          <w:tcPr>
            <w:tcW w:w="1440" w:type="dxa"/>
            <w:vAlign w:val="center"/>
          </w:tcPr>
          <w:p w14:paraId="6DC4870C" w14:textId="77777777" w:rsidR="00153CB9" w:rsidRPr="00153CB9" w:rsidRDefault="00153CB9" w:rsidP="00153CB9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20.3 ± 10</w:t>
            </w:r>
          </w:p>
        </w:tc>
        <w:tc>
          <w:tcPr>
            <w:tcW w:w="1260" w:type="dxa"/>
            <w:vAlign w:val="center"/>
          </w:tcPr>
          <w:p w14:paraId="277DC8BA" w14:textId="77777777" w:rsidR="00153CB9" w:rsidRPr="00153CB9" w:rsidRDefault="00153CB9" w:rsidP="00153CB9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23.3 ± 10</w:t>
            </w:r>
          </w:p>
        </w:tc>
        <w:tc>
          <w:tcPr>
            <w:tcW w:w="1170" w:type="dxa"/>
            <w:vAlign w:val="center"/>
          </w:tcPr>
          <w:p w14:paraId="1F8A5AAB" w14:textId="77777777" w:rsidR="00153CB9" w:rsidRPr="00153CB9" w:rsidRDefault="00153CB9" w:rsidP="00153CB9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27.2 ± 14</w:t>
            </w:r>
          </w:p>
        </w:tc>
        <w:tc>
          <w:tcPr>
            <w:tcW w:w="2156" w:type="dxa"/>
            <w:vAlign w:val="center"/>
          </w:tcPr>
          <w:p w14:paraId="19C51675" w14:textId="77777777" w:rsidR="00153CB9" w:rsidRPr="00153CB9" w:rsidRDefault="00153CB9" w:rsidP="00153CB9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H=3.4</w:t>
            </w:r>
          </w:p>
        </w:tc>
        <w:tc>
          <w:tcPr>
            <w:tcW w:w="866" w:type="dxa"/>
            <w:vAlign w:val="center"/>
          </w:tcPr>
          <w:p w14:paraId="38FB5328" w14:textId="77777777" w:rsidR="00153CB9" w:rsidRPr="00153CB9" w:rsidRDefault="00153CB9" w:rsidP="00153CB9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0.3</w:t>
            </w:r>
          </w:p>
        </w:tc>
      </w:tr>
      <w:tr w:rsidR="00153CB9" w:rsidRPr="00153CB9" w14:paraId="18BC0BFA" w14:textId="77777777" w:rsidTr="00073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vAlign w:val="center"/>
          </w:tcPr>
          <w:p w14:paraId="72935D35" w14:textId="77777777" w:rsidR="00153CB9" w:rsidRPr="00153CB9" w:rsidRDefault="00153CB9" w:rsidP="00153CB9">
            <w:pPr>
              <w:spacing w:before="0" w:after="0"/>
              <w:jc w:val="center"/>
              <w:rPr>
                <w:rFonts w:cs="Times New Roman"/>
                <w:b w:val="0"/>
                <w:bCs w:val="0"/>
                <w:sz w:val="20"/>
                <w:szCs w:val="20"/>
              </w:rPr>
            </w:pPr>
            <w:r w:rsidRPr="00153CB9">
              <w:rPr>
                <w:rFonts w:cs="Times New Roman"/>
                <w:b w:val="0"/>
                <w:bCs w:val="0"/>
                <w:sz w:val="20"/>
                <w:szCs w:val="20"/>
              </w:rPr>
              <w:t>AP Threshold [mV]</w:t>
            </w:r>
          </w:p>
        </w:tc>
        <w:tc>
          <w:tcPr>
            <w:tcW w:w="1260" w:type="dxa"/>
            <w:vAlign w:val="center"/>
          </w:tcPr>
          <w:p w14:paraId="1A6BB9A2" w14:textId="77777777" w:rsidR="00153CB9" w:rsidRPr="00153CB9" w:rsidRDefault="00153CB9" w:rsidP="00153CB9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-36.4 ± 4</w:t>
            </w:r>
          </w:p>
        </w:tc>
        <w:tc>
          <w:tcPr>
            <w:tcW w:w="1440" w:type="dxa"/>
            <w:vAlign w:val="center"/>
          </w:tcPr>
          <w:p w14:paraId="31BD4D99" w14:textId="77777777" w:rsidR="00153CB9" w:rsidRPr="00153CB9" w:rsidRDefault="00153CB9" w:rsidP="00153CB9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-35.8 ± 4</w:t>
            </w:r>
          </w:p>
        </w:tc>
        <w:tc>
          <w:tcPr>
            <w:tcW w:w="1260" w:type="dxa"/>
            <w:vAlign w:val="center"/>
          </w:tcPr>
          <w:p w14:paraId="4656C6F1" w14:textId="77777777" w:rsidR="00153CB9" w:rsidRPr="00153CB9" w:rsidRDefault="00153CB9" w:rsidP="00153CB9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-37.3 ± 6</w:t>
            </w:r>
          </w:p>
        </w:tc>
        <w:tc>
          <w:tcPr>
            <w:tcW w:w="1170" w:type="dxa"/>
            <w:vAlign w:val="center"/>
          </w:tcPr>
          <w:p w14:paraId="0A1AD5A9" w14:textId="77777777" w:rsidR="00153CB9" w:rsidRPr="00153CB9" w:rsidRDefault="00153CB9" w:rsidP="00153CB9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-33.4 ± 4</w:t>
            </w:r>
          </w:p>
        </w:tc>
        <w:tc>
          <w:tcPr>
            <w:tcW w:w="2156" w:type="dxa"/>
            <w:vAlign w:val="center"/>
          </w:tcPr>
          <w:p w14:paraId="42835A29" w14:textId="77777777" w:rsidR="00153CB9" w:rsidRPr="00153CB9" w:rsidRDefault="00153CB9" w:rsidP="00153CB9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H=5.9</w:t>
            </w:r>
          </w:p>
        </w:tc>
        <w:tc>
          <w:tcPr>
            <w:tcW w:w="866" w:type="dxa"/>
            <w:vAlign w:val="center"/>
          </w:tcPr>
          <w:p w14:paraId="44269F5A" w14:textId="77777777" w:rsidR="00153CB9" w:rsidRPr="00153CB9" w:rsidRDefault="00153CB9" w:rsidP="00153CB9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0.1</w:t>
            </w:r>
          </w:p>
        </w:tc>
      </w:tr>
      <w:tr w:rsidR="00153CB9" w:rsidRPr="00153CB9" w14:paraId="65F5A9A2" w14:textId="77777777" w:rsidTr="00073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vAlign w:val="center"/>
          </w:tcPr>
          <w:p w14:paraId="012425DA" w14:textId="77777777" w:rsidR="00153CB9" w:rsidRPr="00153CB9" w:rsidRDefault="00153CB9" w:rsidP="00153CB9">
            <w:pPr>
              <w:spacing w:before="0" w:after="0"/>
              <w:jc w:val="center"/>
              <w:rPr>
                <w:rFonts w:cs="Times New Roman"/>
                <w:b w:val="0"/>
                <w:bCs w:val="0"/>
                <w:sz w:val="20"/>
                <w:szCs w:val="20"/>
              </w:rPr>
            </w:pPr>
            <w:r w:rsidRPr="00153CB9">
              <w:rPr>
                <w:rFonts w:cs="Times New Roman"/>
                <w:b w:val="0"/>
                <w:bCs w:val="0"/>
                <w:sz w:val="20"/>
                <w:szCs w:val="20"/>
              </w:rPr>
              <w:t>AP Half width [ms]</w:t>
            </w:r>
          </w:p>
        </w:tc>
        <w:tc>
          <w:tcPr>
            <w:tcW w:w="1260" w:type="dxa"/>
            <w:vAlign w:val="center"/>
          </w:tcPr>
          <w:p w14:paraId="62CCE03A" w14:textId="77777777" w:rsidR="00153CB9" w:rsidRPr="00153CB9" w:rsidRDefault="00153CB9" w:rsidP="00153CB9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1.03 ± 0.3</w:t>
            </w:r>
          </w:p>
        </w:tc>
        <w:tc>
          <w:tcPr>
            <w:tcW w:w="1440" w:type="dxa"/>
            <w:vAlign w:val="center"/>
          </w:tcPr>
          <w:p w14:paraId="68C30E93" w14:textId="77777777" w:rsidR="00153CB9" w:rsidRPr="00153CB9" w:rsidRDefault="00153CB9" w:rsidP="00153CB9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1.13 ± 0.3</w:t>
            </w:r>
          </w:p>
        </w:tc>
        <w:tc>
          <w:tcPr>
            <w:tcW w:w="1260" w:type="dxa"/>
            <w:vAlign w:val="center"/>
          </w:tcPr>
          <w:p w14:paraId="1E130C39" w14:textId="77777777" w:rsidR="00153CB9" w:rsidRPr="00153CB9" w:rsidRDefault="00153CB9" w:rsidP="00153CB9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1.19 ± 0.4</w:t>
            </w:r>
          </w:p>
        </w:tc>
        <w:tc>
          <w:tcPr>
            <w:tcW w:w="1170" w:type="dxa"/>
            <w:vAlign w:val="center"/>
          </w:tcPr>
          <w:p w14:paraId="5BC8B2FC" w14:textId="77777777" w:rsidR="00153CB9" w:rsidRPr="00153CB9" w:rsidRDefault="00153CB9" w:rsidP="00153CB9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1.41 ± 0.3</w:t>
            </w:r>
          </w:p>
        </w:tc>
        <w:tc>
          <w:tcPr>
            <w:tcW w:w="2156" w:type="dxa"/>
            <w:vAlign w:val="center"/>
          </w:tcPr>
          <w:p w14:paraId="3D8743F1" w14:textId="77777777" w:rsidR="00153CB9" w:rsidRPr="00153CB9" w:rsidRDefault="00153CB9" w:rsidP="00153CB9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H=14.7</w:t>
            </w:r>
          </w:p>
        </w:tc>
        <w:tc>
          <w:tcPr>
            <w:tcW w:w="866" w:type="dxa"/>
            <w:vAlign w:val="center"/>
          </w:tcPr>
          <w:p w14:paraId="09463897" w14:textId="77777777" w:rsidR="00153CB9" w:rsidRPr="00153CB9" w:rsidRDefault="00153CB9" w:rsidP="00153CB9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*0.002</w:t>
            </w:r>
          </w:p>
        </w:tc>
      </w:tr>
      <w:tr w:rsidR="00153CB9" w:rsidRPr="00153CB9" w14:paraId="7AFD60F0" w14:textId="77777777" w:rsidTr="00073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vAlign w:val="center"/>
          </w:tcPr>
          <w:p w14:paraId="1C798F35" w14:textId="77777777" w:rsidR="00153CB9" w:rsidRPr="00153CB9" w:rsidRDefault="00153CB9" w:rsidP="00153CB9">
            <w:pPr>
              <w:spacing w:before="0" w:after="0"/>
              <w:jc w:val="center"/>
              <w:rPr>
                <w:rFonts w:cs="Times New Roman"/>
                <w:b w:val="0"/>
                <w:bCs w:val="0"/>
                <w:sz w:val="20"/>
                <w:szCs w:val="20"/>
              </w:rPr>
            </w:pPr>
            <w:r w:rsidRPr="00153CB9">
              <w:rPr>
                <w:rFonts w:cs="Times New Roman"/>
                <w:b w:val="0"/>
                <w:bCs w:val="0"/>
                <w:iCs/>
                <w:sz w:val="20"/>
                <w:szCs w:val="20"/>
              </w:rPr>
              <w:t>fAHP duration [ms]</w:t>
            </w:r>
          </w:p>
        </w:tc>
        <w:tc>
          <w:tcPr>
            <w:tcW w:w="1260" w:type="dxa"/>
            <w:vAlign w:val="center"/>
          </w:tcPr>
          <w:p w14:paraId="7E77B88B" w14:textId="77777777" w:rsidR="00153CB9" w:rsidRPr="00153CB9" w:rsidRDefault="00153CB9" w:rsidP="00153CB9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4.7 ± 1.8</w:t>
            </w:r>
          </w:p>
        </w:tc>
        <w:tc>
          <w:tcPr>
            <w:tcW w:w="1440" w:type="dxa"/>
            <w:vAlign w:val="center"/>
          </w:tcPr>
          <w:p w14:paraId="51EFB9F6" w14:textId="77777777" w:rsidR="00153CB9" w:rsidRPr="00153CB9" w:rsidRDefault="00153CB9" w:rsidP="00153CB9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4.5 ± 1.4</w:t>
            </w:r>
          </w:p>
        </w:tc>
        <w:tc>
          <w:tcPr>
            <w:tcW w:w="1260" w:type="dxa"/>
            <w:vAlign w:val="center"/>
          </w:tcPr>
          <w:p w14:paraId="74BDE9CE" w14:textId="77777777" w:rsidR="00153CB9" w:rsidRPr="00153CB9" w:rsidRDefault="00153CB9" w:rsidP="00153CB9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5.6 ± 3.2</w:t>
            </w:r>
          </w:p>
        </w:tc>
        <w:tc>
          <w:tcPr>
            <w:tcW w:w="1170" w:type="dxa"/>
            <w:vAlign w:val="center"/>
          </w:tcPr>
          <w:p w14:paraId="34BF8311" w14:textId="77777777" w:rsidR="00153CB9" w:rsidRPr="00153CB9" w:rsidRDefault="00153CB9" w:rsidP="00153CB9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5.5 ± 1.3</w:t>
            </w:r>
          </w:p>
        </w:tc>
        <w:tc>
          <w:tcPr>
            <w:tcW w:w="2156" w:type="dxa"/>
            <w:vAlign w:val="center"/>
          </w:tcPr>
          <w:p w14:paraId="3213E723" w14:textId="77777777" w:rsidR="00153CB9" w:rsidRPr="00153CB9" w:rsidRDefault="00153CB9" w:rsidP="00153CB9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H=5.4</w:t>
            </w:r>
          </w:p>
        </w:tc>
        <w:tc>
          <w:tcPr>
            <w:tcW w:w="866" w:type="dxa"/>
            <w:vAlign w:val="center"/>
          </w:tcPr>
          <w:p w14:paraId="4096F9E3" w14:textId="77777777" w:rsidR="00153CB9" w:rsidRPr="00153CB9" w:rsidRDefault="00153CB9" w:rsidP="00153CB9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0.1</w:t>
            </w:r>
          </w:p>
        </w:tc>
      </w:tr>
      <w:tr w:rsidR="00153CB9" w:rsidRPr="00153CB9" w14:paraId="386B46C8" w14:textId="77777777" w:rsidTr="00073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vAlign w:val="center"/>
          </w:tcPr>
          <w:p w14:paraId="657CD178" w14:textId="77777777" w:rsidR="00153CB9" w:rsidRPr="00153CB9" w:rsidRDefault="00153CB9" w:rsidP="00153CB9">
            <w:pPr>
              <w:spacing w:before="0" w:after="0"/>
              <w:jc w:val="center"/>
              <w:rPr>
                <w:rFonts w:cs="Times New Roman"/>
                <w:b w:val="0"/>
                <w:bCs w:val="0"/>
                <w:sz w:val="20"/>
                <w:szCs w:val="20"/>
              </w:rPr>
            </w:pPr>
            <w:r w:rsidRPr="00153CB9">
              <w:rPr>
                <w:rFonts w:cs="Times New Roman"/>
                <w:b w:val="0"/>
                <w:bCs w:val="0"/>
                <w:iCs/>
                <w:sz w:val="20"/>
                <w:szCs w:val="20"/>
              </w:rPr>
              <w:t>sAHP duration [ms]</w:t>
            </w:r>
          </w:p>
        </w:tc>
        <w:tc>
          <w:tcPr>
            <w:tcW w:w="1260" w:type="dxa"/>
            <w:vAlign w:val="center"/>
          </w:tcPr>
          <w:p w14:paraId="007CD339" w14:textId="77777777" w:rsidR="00153CB9" w:rsidRPr="00153CB9" w:rsidRDefault="00153CB9" w:rsidP="00153CB9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52.31 ± 33</w:t>
            </w:r>
          </w:p>
        </w:tc>
        <w:tc>
          <w:tcPr>
            <w:tcW w:w="1440" w:type="dxa"/>
            <w:vAlign w:val="center"/>
          </w:tcPr>
          <w:p w14:paraId="4FBFD107" w14:textId="77777777" w:rsidR="00153CB9" w:rsidRPr="00153CB9" w:rsidRDefault="00153CB9" w:rsidP="00153CB9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95.88 ± 52</w:t>
            </w:r>
          </w:p>
        </w:tc>
        <w:tc>
          <w:tcPr>
            <w:tcW w:w="1260" w:type="dxa"/>
            <w:vAlign w:val="center"/>
          </w:tcPr>
          <w:p w14:paraId="0CC2D08A" w14:textId="77777777" w:rsidR="00153CB9" w:rsidRPr="00153CB9" w:rsidRDefault="00153CB9" w:rsidP="00153CB9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151.9 ± 87</w:t>
            </w:r>
          </w:p>
        </w:tc>
        <w:tc>
          <w:tcPr>
            <w:tcW w:w="1170" w:type="dxa"/>
            <w:vAlign w:val="center"/>
          </w:tcPr>
          <w:p w14:paraId="28C6F8A7" w14:textId="77777777" w:rsidR="00153CB9" w:rsidRPr="00153CB9" w:rsidRDefault="00153CB9" w:rsidP="00153CB9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80.97 ± 86</w:t>
            </w:r>
          </w:p>
        </w:tc>
        <w:tc>
          <w:tcPr>
            <w:tcW w:w="2156" w:type="dxa"/>
            <w:vAlign w:val="center"/>
          </w:tcPr>
          <w:p w14:paraId="743DF32F" w14:textId="77777777" w:rsidR="00153CB9" w:rsidRPr="00153CB9" w:rsidRDefault="00153CB9" w:rsidP="00153CB9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H=51.9</w:t>
            </w:r>
          </w:p>
        </w:tc>
        <w:tc>
          <w:tcPr>
            <w:tcW w:w="866" w:type="dxa"/>
            <w:vAlign w:val="center"/>
          </w:tcPr>
          <w:p w14:paraId="07A74E16" w14:textId="77777777" w:rsidR="00153CB9" w:rsidRPr="00153CB9" w:rsidRDefault="00153CB9" w:rsidP="00153CB9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*0.0001</w:t>
            </w:r>
          </w:p>
        </w:tc>
      </w:tr>
      <w:tr w:rsidR="00153CB9" w:rsidRPr="00153CB9" w14:paraId="6DCDA84C" w14:textId="77777777" w:rsidTr="00073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vAlign w:val="center"/>
          </w:tcPr>
          <w:p w14:paraId="0687479E" w14:textId="77777777" w:rsidR="00153CB9" w:rsidRPr="00153CB9" w:rsidRDefault="00153CB9" w:rsidP="00153CB9">
            <w:pPr>
              <w:spacing w:before="0" w:after="0"/>
              <w:jc w:val="center"/>
              <w:rPr>
                <w:rFonts w:cs="Times New Roman"/>
                <w:b w:val="0"/>
                <w:bCs w:val="0"/>
                <w:sz w:val="20"/>
                <w:szCs w:val="20"/>
              </w:rPr>
            </w:pPr>
            <w:r w:rsidRPr="00153CB9">
              <w:rPr>
                <w:rFonts w:cs="Times New Roman"/>
                <w:b w:val="0"/>
                <w:bCs w:val="0"/>
                <w:sz w:val="20"/>
                <w:szCs w:val="20"/>
              </w:rPr>
              <w:t>fAHP amplitude</w:t>
            </w:r>
          </w:p>
        </w:tc>
        <w:tc>
          <w:tcPr>
            <w:tcW w:w="1260" w:type="dxa"/>
            <w:vAlign w:val="center"/>
          </w:tcPr>
          <w:p w14:paraId="0ED32D87" w14:textId="77777777" w:rsidR="00153CB9" w:rsidRPr="00153CB9" w:rsidRDefault="00153CB9" w:rsidP="00153CB9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0.29 ± 0.08</w:t>
            </w:r>
          </w:p>
        </w:tc>
        <w:tc>
          <w:tcPr>
            <w:tcW w:w="1440" w:type="dxa"/>
            <w:vAlign w:val="center"/>
          </w:tcPr>
          <w:p w14:paraId="56863F33" w14:textId="77777777" w:rsidR="00153CB9" w:rsidRPr="00153CB9" w:rsidRDefault="00153CB9" w:rsidP="00153CB9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0.26 ± 0.08</w:t>
            </w:r>
          </w:p>
        </w:tc>
        <w:tc>
          <w:tcPr>
            <w:tcW w:w="1260" w:type="dxa"/>
            <w:vAlign w:val="center"/>
          </w:tcPr>
          <w:p w14:paraId="77337957" w14:textId="77777777" w:rsidR="00153CB9" w:rsidRPr="00153CB9" w:rsidRDefault="00153CB9" w:rsidP="00153CB9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0.24 ± 0.09</w:t>
            </w:r>
          </w:p>
        </w:tc>
        <w:tc>
          <w:tcPr>
            <w:tcW w:w="1170" w:type="dxa"/>
            <w:vAlign w:val="center"/>
          </w:tcPr>
          <w:p w14:paraId="0CC2FB71" w14:textId="77777777" w:rsidR="00153CB9" w:rsidRPr="00153CB9" w:rsidRDefault="00153CB9" w:rsidP="00153CB9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0.28 ± 0.06</w:t>
            </w:r>
          </w:p>
        </w:tc>
        <w:tc>
          <w:tcPr>
            <w:tcW w:w="2156" w:type="dxa"/>
            <w:vAlign w:val="center"/>
          </w:tcPr>
          <w:p w14:paraId="2F34C2D8" w14:textId="77777777" w:rsidR="00153CB9" w:rsidRPr="00153CB9" w:rsidRDefault="00153CB9" w:rsidP="00153CB9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H=15.2</w:t>
            </w:r>
          </w:p>
        </w:tc>
        <w:tc>
          <w:tcPr>
            <w:tcW w:w="866" w:type="dxa"/>
            <w:vAlign w:val="center"/>
          </w:tcPr>
          <w:p w14:paraId="16239311" w14:textId="77777777" w:rsidR="00153CB9" w:rsidRPr="00153CB9" w:rsidRDefault="00153CB9" w:rsidP="00153CB9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*0.0017</w:t>
            </w:r>
          </w:p>
        </w:tc>
      </w:tr>
      <w:tr w:rsidR="00153CB9" w:rsidRPr="00153CB9" w14:paraId="4F4CC99D" w14:textId="77777777" w:rsidTr="00073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vAlign w:val="center"/>
          </w:tcPr>
          <w:p w14:paraId="05BE6380" w14:textId="77777777" w:rsidR="00153CB9" w:rsidRPr="00153CB9" w:rsidRDefault="00153CB9" w:rsidP="00153CB9">
            <w:pPr>
              <w:spacing w:before="0" w:after="0"/>
              <w:jc w:val="center"/>
              <w:rPr>
                <w:rFonts w:cs="Times New Roman"/>
                <w:b w:val="0"/>
                <w:bCs w:val="0"/>
                <w:sz w:val="20"/>
                <w:szCs w:val="20"/>
              </w:rPr>
            </w:pPr>
            <w:r w:rsidRPr="00153CB9">
              <w:rPr>
                <w:rFonts w:cs="Times New Roman"/>
                <w:b w:val="0"/>
                <w:bCs w:val="0"/>
                <w:sz w:val="20"/>
                <w:szCs w:val="20"/>
              </w:rPr>
              <w:t>PIC on voltage [mV]</w:t>
            </w:r>
          </w:p>
        </w:tc>
        <w:tc>
          <w:tcPr>
            <w:tcW w:w="1260" w:type="dxa"/>
            <w:vAlign w:val="center"/>
          </w:tcPr>
          <w:p w14:paraId="73FBCA96" w14:textId="77777777" w:rsidR="00153CB9" w:rsidRPr="00153CB9" w:rsidRDefault="00153CB9" w:rsidP="00153CB9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-47.5 ± 5</w:t>
            </w:r>
          </w:p>
        </w:tc>
        <w:tc>
          <w:tcPr>
            <w:tcW w:w="1440" w:type="dxa"/>
            <w:vAlign w:val="center"/>
          </w:tcPr>
          <w:p w14:paraId="1D97D953" w14:textId="77777777" w:rsidR="00153CB9" w:rsidRPr="00153CB9" w:rsidRDefault="00153CB9" w:rsidP="00153CB9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-49.2 ± 5</w:t>
            </w:r>
          </w:p>
        </w:tc>
        <w:tc>
          <w:tcPr>
            <w:tcW w:w="1260" w:type="dxa"/>
            <w:vAlign w:val="center"/>
          </w:tcPr>
          <w:p w14:paraId="6579104E" w14:textId="77777777" w:rsidR="00153CB9" w:rsidRPr="00153CB9" w:rsidRDefault="00153CB9" w:rsidP="00153CB9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-51.1 ± 6</w:t>
            </w:r>
          </w:p>
        </w:tc>
        <w:tc>
          <w:tcPr>
            <w:tcW w:w="1170" w:type="dxa"/>
            <w:vAlign w:val="center"/>
          </w:tcPr>
          <w:p w14:paraId="7073614A" w14:textId="77777777" w:rsidR="00153CB9" w:rsidRPr="00153CB9" w:rsidRDefault="00153CB9" w:rsidP="00153CB9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-44.0 ± 4</w:t>
            </w:r>
          </w:p>
        </w:tc>
        <w:tc>
          <w:tcPr>
            <w:tcW w:w="2156" w:type="dxa"/>
            <w:vAlign w:val="center"/>
          </w:tcPr>
          <w:p w14:paraId="156855BD" w14:textId="77777777" w:rsidR="00153CB9" w:rsidRPr="00153CB9" w:rsidRDefault="00153CB9" w:rsidP="00153CB9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F</w:t>
            </w:r>
            <w:r w:rsidRPr="00153CB9">
              <w:rPr>
                <w:rFonts w:cs="Times New Roman"/>
                <w:sz w:val="20"/>
                <w:szCs w:val="20"/>
                <w:vertAlign w:val="subscript"/>
              </w:rPr>
              <w:t>(3,167)</w:t>
            </w:r>
            <w:r w:rsidRPr="00153CB9">
              <w:rPr>
                <w:rFonts w:cs="Times New Roman"/>
                <w:sz w:val="20"/>
                <w:szCs w:val="20"/>
              </w:rPr>
              <w:t>=7.1</w:t>
            </w:r>
          </w:p>
        </w:tc>
        <w:tc>
          <w:tcPr>
            <w:tcW w:w="866" w:type="dxa"/>
            <w:vAlign w:val="center"/>
          </w:tcPr>
          <w:p w14:paraId="5EADDEE4" w14:textId="77777777" w:rsidR="00153CB9" w:rsidRPr="00153CB9" w:rsidRDefault="00153CB9" w:rsidP="00153CB9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*0.0002</w:t>
            </w:r>
          </w:p>
        </w:tc>
      </w:tr>
      <w:tr w:rsidR="00153CB9" w:rsidRPr="00153CB9" w14:paraId="55941C78" w14:textId="77777777" w:rsidTr="00073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vAlign w:val="center"/>
          </w:tcPr>
          <w:p w14:paraId="4FDF5E61" w14:textId="77777777" w:rsidR="00153CB9" w:rsidRPr="00153CB9" w:rsidRDefault="00153CB9" w:rsidP="00153CB9">
            <w:pPr>
              <w:spacing w:before="0" w:after="0"/>
              <w:jc w:val="center"/>
              <w:rPr>
                <w:rFonts w:cs="Times New Roman"/>
                <w:b w:val="0"/>
                <w:bCs w:val="0"/>
                <w:sz w:val="20"/>
                <w:szCs w:val="20"/>
              </w:rPr>
            </w:pPr>
            <w:r w:rsidRPr="00153CB9">
              <w:rPr>
                <w:rFonts w:cs="Times New Roman"/>
                <w:b w:val="0"/>
                <w:bCs w:val="0"/>
                <w:sz w:val="20"/>
                <w:szCs w:val="20"/>
              </w:rPr>
              <w:t xml:space="preserve">F/I slope </w:t>
            </w:r>
          </w:p>
        </w:tc>
        <w:tc>
          <w:tcPr>
            <w:tcW w:w="1260" w:type="dxa"/>
            <w:vAlign w:val="center"/>
          </w:tcPr>
          <w:p w14:paraId="4734A0FB" w14:textId="77777777" w:rsidR="00153CB9" w:rsidRPr="00153CB9" w:rsidRDefault="00153CB9" w:rsidP="00153CB9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0.35 ± 0.20</w:t>
            </w:r>
          </w:p>
        </w:tc>
        <w:tc>
          <w:tcPr>
            <w:tcW w:w="1440" w:type="dxa"/>
            <w:vAlign w:val="center"/>
          </w:tcPr>
          <w:p w14:paraId="49108CAF" w14:textId="77777777" w:rsidR="00153CB9" w:rsidRPr="00153CB9" w:rsidRDefault="00153CB9" w:rsidP="00153CB9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0.28 ± 0.15</w:t>
            </w:r>
          </w:p>
        </w:tc>
        <w:tc>
          <w:tcPr>
            <w:tcW w:w="1260" w:type="dxa"/>
            <w:vAlign w:val="center"/>
          </w:tcPr>
          <w:p w14:paraId="1AF1E4B3" w14:textId="77777777" w:rsidR="00153CB9" w:rsidRPr="00153CB9" w:rsidRDefault="00153CB9" w:rsidP="00153CB9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0.23 ± 0.15</w:t>
            </w:r>
          </w:p>
        </w:tc>
        <w:tc>
          <w:tcPr>
            <w:tcW w:w="1170" w:type="dxa"/>
            <w:vAlign w:val="center"/>
          </w:tcPr>
          <w:p w14:paraId="4CDF79AC" w14:textId="77777777" w:rsidR="00153CB9" w:rsidRPr="00153CB9" w:rsidRDefault="00153CB9" w:rsidP="00153CB9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0.20 ± 0.17</w:t>
            </w:r>
          </w:p>
        </w:tc>
        <w:tc>
          <w:tcPr>
            <w:tcW w:w="2156" w:type="dxa"/>
            <w:vAlign w:val="center"/>
          </w:tcPr>
          <w:p w14:paraId="344BA2BD" w14:textId="77777777" w:rsidR="00153CB9" w:rsidRPr="00153CB9" w:rsidRDefault="00153CB9" w:rsidP="00153CB9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H=12.3</w:t>
            </w:r>
          </w:p>
        </w:tc>
        <w:tc>
          <w:tcPr>
            <w:tcW w:w="866" w:type="dxa"/>
            <w:vAlign w:val="center"/>
          </w:tcPr>
          <w:p w14:paraId="54AEEBAD" w14:textId="77777777" w:rsidR="00153CB9" w:rsidRPr="00153CB9" w:rsidRDefault="00153CB9" w:rsidP="00153CB9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*0.006</w:t>
            </w:r>
          </w:p>
        </w:tc>
      </w:tr>
      <w:bookmarkEnd w:id="0"/>
    </w:tbl>
    <w:p w14:paraId="2E151285" w14:textId="77777777" w:rsidR="00153CB9" w:rsidRPr="00153CB9" w:rsidRDefault="00153CB9" w:rsidP="00153CB9">
      <w:pPr>
        <w:rPr>
          <w:rFonts w:cs="Times New Roman"/>
          <w:szCs w:val="24"/>
        </w:rPr>
      </w:pPr>
    </w:p>
    <w:p w14:paraId="79E8EF18" w14:textId="6F2B8450" w:rsidR="00153CB9" w:rsidRPr="00153CB9" w:rsidRDefault="00153CB9" w:rsidP="00153CB9">
      <w:pPr>
        <w:rPr>
          <w:rFonts w:cs="Times New Roman"/>
          <w:szCs w:val="24"/>
        </w:rPr>
      </w:pPr>
      <w:r w:rsidRPr="00481A71">
        <w:rPr>
          <w:rFonts w:cs="Times New Roman"/>
          <w:b/>
          <w:bCs/>
          <w:szCs w:val="24"/>
        </w:rPr>
        <w:lastRenderedPageBreak/>
        <w:t>Supplementary Table 3.</w:t>
      </w:r>
      <w:r w:rsidRPr="00153CB9">
        <w:rPr>
          <w:rFonts w:cs="Times New Roman"/>
          <w:szCs w:val="24"/>
        </w:rPr>
        <w:t xml:space="preserve"> Comparison of cellular properties in neurons separated by k-means clustering presented in Figure 5.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71"/>
        <w:gridCol w:w="1164"/>
        <w:gridCol w:w="1170"/>
        <w:gridCol w:w="1170"/>
        <w:gridCol w:w="1170"/>
        <w:gridCol w:w="2156"/>
        <w:gridCol w:w="866"/>
      </w:tblGrid>
      <w:tr w:rsidR="00481A71" w:rsidRPr="00153CB9" w14:paraId="4D147D82" w14:textId="77777777" w:rsidTr="00481A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8296912" w14:textId="77777777" w:rsidR="00153CB9" w:rsidRPr="00153CB9" w:rsidRDefault="00153CB9" w:rsidP="00481A71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Property/Cluster</w:t>
            </w:r>
          </w:p>
        </w:tc>
        <w:tc>
          <w:tcPr>
            <w:tcW w:w="1164" w:type="dxa"/>
            <w:vAlign w:val="center"/>
          </w:tcPr>
          <w:p w14:paraId="173D3543" w14:textId="77777777" w:rsidR="00481A71" w:rsidRDefault="00153CB9" w:rsidP="00481A71">
            <w:pPr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k1</w:t>
            </w:r>
          </w:p>
          <w:p w14:paraId="67B0D365" w14:textId="0C46E7F4" w:rsidR="00153CB9" w:rsidRPr="00153CB9" w:rsidRDefault="00153CB9" w:rsidP="00481A71">
            <w:pPr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(n=23)</w:t>
            </w:r>
          </w:p>
        </w:tc>
        <w:tc>
          <w:tcPr>
            <w:tcW w:w="1170" w:type="dxa"/>
            <w:vAlign w:val="center"/>
          </w:tcPr>
          <w:p w14:paraId="635A47D0" w14:textId="77777777" w:rsidR="00481A71" w:rsidRDefault="00153CB9" w:rsidP="00481A71">
            <w:pPr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k2</w:t>
            </w:r>
          </w:p>
          <w:p w14:paraId="05AAAD46" w14:textId="50979C76" w:rsidR="00153CB9" w:rsidRPr="00153CB9" w:rsidRDefault="00153CB9" w:rsidP="00481A71">
            <w:pPr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(n=11)</w:t>
            </w:r>
          </w:p>
        </w:tc>
        <w:tc>
          <w:tcPr>
            <w:tcW w:w="1170" w:type="dxa"/>
            <w:vAlign w:val="center"/>
          </w:tcPr>
          <w:p w14:paraId="76508ED6" w14:textId="77777777" w:rsidR="00481A71" w:rsidRDefault="00153CB9" w:rsidP="00481A71">
            <w:pPr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k3</w:t>
            </w:r>
          </w:p>
          <w:p w14:paraId="7FC61943" w14:textId="24C00A1C" w:rsidR="00153CB9" w:rsidRPr="00153CB9" w:rsidRDefault="00153CB9" w:rsidP="00481A71">
            <w:pPr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(n=68)</w:t>
            </w:r>
          </w:p>
        </w:tc>
        <w:tc>
          <w:tcPr>
            <w:tcW w:w="1170" w:type="dxa"/>
            <w:vAlign w:val="center"/>
          </w:tcPr>
          <w:p w14:paraId="622F650C" w14:textId="77777777" w:rsidR="00481A71" w:rsidRDefault="00153CB9" w:rsidP="00481A71">
            <w:pPr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k4</w:t>
            </w:r>
          </w:p>
          <w:p w14:paraId="6DC42070" w14:textId="7C7651DC" w:rsidR="00153CB9" w:rsidRPr="00153CB9" w:rsidRDefault="00153CB9" w:rsidP="00481A71">
            <w:pPr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(n=69)</w:t>
            </w:r>
          </w:p>
        </w:tc>
        <w:tc>
          <w:tcPr>
            <w:tcW w:w="2156" w:type="dxa"/>
            <w:vAlign w:val="center"/>
          </w:tcPr>
          <w:p w14:paraId="181D67B2" w14:textId="77777777" w:rsidR="00153CB9" w:rsidRPr="00153CB9" w:rsidRDefault="00153CB9" w:rsidP="00481A71">
            <w:pPr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 xml:space="preserve">Kruskal-Wallis (H) or one-way ANOVA (F) </w:t>
            </w:r>
          </w:p>
        </w:tc>
        <w:tc>
          <w:tcPr>
            <w:tcW w:w="0" w:type="auto"/>
            <w:vAlign w:val="center"/>
          </w:tcPr>
          <w:p w14:paraId="3B1FC6A5" w14:textId="77777777" w:rsidR="00153CB9" w:rsidRPr="00153CB9" w:rsidRDefault="00153CB9" w:rsidP="00481A71">
            <w:pPr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p</w:t>
            </w:r>
          </w:p>
        </w:tc>
      </w:tr>
      <w:tr w:rsidR="00481A71" w:rsidRPr="00153CB9" w14:paraId="25E29923" w14:textId="77777777" w:rsidTr="00481A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61FCEB4" w14:textId="77777777" w:rsidR="00153CB9" w:rsidRPr="00153CB9" w:rsidRDefault="00153CB9" w:rsidP="00481A71">
            <w:pPr>
              <w:spacing w:before="0" w:after="0"/>
              <w:jc w:val="center"/>
              <w:rPr>
                <w:rFonts w:cs="Times New Roman"/>
                <w:b w:val="0"/>
                <w:bCs w:val="0"/>
                <w:sz w:val="20"/>
                <w:szCs w:val="20"/>
              </w:rPr>
            </w:pPr>
            <w:r w:rsidRPr="00153CB9">
              <w:rPr>
                <w:rFonts w:cs="Times New Roman"/>
                <w:b w:val="0"/>
                <w:bCs w:val="0"/>
                <w:sz w:val="20"/>
                <w:szCs w:val="20"/>
              </w:rPr>
              <w:t>Membrane potential [mV]</w:t>
            </w:r>
          </w:p>
        </w:tc>
        <w:tc>
          <w:tcPr>
            <w:tcW w:w="1164" w:type="dxa"/>
            <w:vAlign w:val="center"/>
          </w:tcPr>
          <w:p w14:paraId="2D498724" w14:textId="77777777" w:rsidR="00153CB9" w:rsidRPr="00153CB9" w:rsidRDefault="00153CB9" w:rsidP="00481A71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-48.8 ± 5</w:t>
            </w:r>
          </w:p>
        </w:tc>
        <w:tc>
          <w:tcPr>
            <w:tcW w:w="1170" w:type="dxa"/>
            <w:vAlign w:val="center"/>
          </w:tcPr>
          <w:p w14:paraId="78D228F2" w14:textId="77777777" w:rsidR="00153CB9" w:rsidRPr="00153CB9" w:rsidRDefault="00153CB9" w:rsidP="00481A71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-46.2 ± 5</w:t>
            </w:r>
          </w:p>
        </w:tc>
        <w:tc>
          <w:tcPr>
            <w:tcW w:w="1170" w:type="dxa"/>
            <w:vAlign w:val="center"/>
          </w:tcPr>
          <w:p w14:paraId="3179C6F3" w14:textId="77777777" w:rsidR="00153CB9" w:rsidRPr="00153CB9" w:rsidRDefault="00153CB9" w:rsidP="00481A71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-44.5 ± 3</w:t>
            </w:r>
          </w:p>
        </w:tc>
        <w:tc>
          <w:tcPr>
            <w:tcW w:w="1170" w:type="dxa"/>
            <w:vAlign w:val="center"/>
          </w:tcPr>
          <w:p w14:paraId="27D215A5" w14:textId="77777777" w:rsidR="00153CB9" w:rsidRPr="00153CB9" w:rsidRDefault="00153CB9" w:rsidP="00481A71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-51.8 ± 5</w:t>
            </w:r>
          </w:p>
        </w:tc>
        <w:tc>
          <w:tcPr>
            <w:tcW w:w="2156" w:type="dxa"/>
            <w:vAlign w:val="center"/>
          </w:tcPr>
          <w:p w14:paraId="41952BB7" w14:textId="77777777" w:rsidR="00153CB9" w:rsidRPr="00153CB9" w:rsidRDefault="00153CB9" w:rsidP="00481A71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H=67.3</w:t>
            </w:r>
          </w:p>
        </w:tc>
        <w:tc>
          <w:tcPr>
            <w:tcW w:w="0" w:type="auto"/>
            <w:vAlign w:val="center"/>
          </w:tcPr>
          <w:p w14:paraId="12BADDFB" w14:textId="77777777" w:rsidR="00153CB9" w:rsidRPr="00153CB9" w:rsidRDefault="00153CB9" w:rsidP="00481A71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*0.0001</w:t>
            </w:r>
          </w:p>
        </w:tc>
      </w:tr>
      <w:tr w:rsidR="00481A71" w:rsidRPr="00153CB9" w14:paraId="218B6E95" w14:textId="77777777" w:rsidTr="00481A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1199AFA" w14:textId="77777777" w:rsidR="00153CB9" w:rsidRPr="00153CB9" w:rsidRDefault="00153CB9" w:rsidP="00481A71">
            <w:pPr>
              <w:spacing w:before="0" w:after="0"/>
              <w:jc w:val="center"/>
              <w:rPr>
                <w:rFonts w:cs="Times New Roman"/>
                <w:b w:val="0"/>
                <w:bCs w:val="0"/>
                <w:sz w:val="20"/>
                <w:szCs w:val="20"/>
              </w:rPr>
            </w:pPr>
            <w:r w:rsidRPr="00153CB9">
              <w:rPr>
                <w:rFonts w:cs="Times New Roman"/>
                <w:b w:val="0"/>
                <w:bCs w:val="0"/>
                <w:sz w:val="20"/>
                <w:szCs w:val="20"/>
              </w:rPr>
              <w:t>Input resistance [MΩ]</w:t>
            </w:r>
          </w:p>
        </w:tc>
        <w:tc>
          <w:tcPr>
            <w:tcW w:w="1164" w:type="dxa"/>
            <w:vAlign w:val="center"/>
          </w:tcPr>
          <w:p w14:paraId="4E5B1254" w14:textId="77777777" w:rsidR="00153CB9" w:rsidRPr="00153CB9" w:rsidRDefault="00153CB9" w:rsidP="00481A71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407 ± 160</w:t>
            </w:r>
          </w:p>
        </w:tc>
        <w:tc>
          <w:tcPr>
            <w:tcW w:w="1170" w:type="dxa"/>
            <w:vAlign w:val="center"/>
          </w:tcPr>
          <w:p w14:paraId="16DB127C" w14:textId="77777777" w:rsidR="00153CB9" w:rsidRPr="00153CB9" w:rsidRDefault="00153CB9" w:rsidP="00481A71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1064 ± 444</w:t>
            </w:r>
          </w:p>
        </w:tc>
        <w:tc>
          <w:tcPr>
            <w:tcW w:w="1170" w:type="dxa"/>
            <w:vAlign w:val="center"/>
          </w:tcPr>
          <w:p w14:paraId="6D60E88D" w14:textId="77777777" w:rsidR="00153CB9" w:rsidRPr="00153CB9" w:rsidRDefault="00153CB9" w:rsidP="00481A71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792 ± 388</w:t>
            </w:r>
          </w:p>
        </w:tc>
        <w:tc>
          <w:tcPr>
            <w:tcW w:w="1170" w:type="dxa"/>
            <w:vAlign w:val="center"/>
          </w:tcPr>
          <w:p w14:paraId="39C64A55" w14:textId="77777777" w:rsidR="00153CB9" w:rsidRPr="00153CB9" w:rsidRDefault="00153CB9" w:rsidP="00481A71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735 ± 308</w:t>
            </w:r>
          </w:p>
        </w:tc>
        <w:tc>
          <w:tcPr>
            <w:tcW w:w="2156" w:type="dxa"/>
            <w:vAlign w:val="center"/>
          </w:tcPr>
          <w:p w14:paraId="071E61F2" w14:textId="77777777" w:rsidR="00153CB9" w:rsidRPr="00153CB9" w:rsidRDefault="00153CB9" w:rsidP="00481A71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H=33.7</w:t>
            </w:r>
          </w:p>
        </w:tc>
        <w:tc>
          <w:tcPr>
            <w:tcW w:w="0" w:type="auto"/>
            <w:vAlign w:val="center"/>
          </w:tcPr>
          <w:p w14:paraId="33A023D5" w14:textId="77777777" w:rsidR="00153CB9" w:rsidRPr="00153CB9" w:rsidRDefault="00153CB9" w:rsidP="00481A71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*0.0001</w:t>
            </w:r>
          </w:p>
        </w:tc>
      </w:tr>
      <w:tr w:rsidR="00481A71" w:rsidRPr="00153CB9" w14:paraId="2566076C" w14:textId="77777777" w:rsidTr="00481A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D1E198D" w14:textId="77777777" w:rsidR="00153CB9" w:rsidRPr="00153CB9" w:rsidRDefault="00153CB9" w:rsidP="00481A71">
            <w:pPr>
              <w:spacing w:before="0" w:after="0"/>
              <w:jc w:val="center"/>
              <w:rPr>
                <w:rFonts w:cs="Times New Roman"/>
                <w:b w:val="0"/>
                <w:bCs w:val="0"/>
                <w:sz w:val="20"/>
                <w:szCs w:val="20"/>
              </w:rPr>
            </w:pPr>
            <w:r w:rsidRPr="00153CB9">
              <w:rPr>
                <w:rFonts w:cs="Times New Roman"/>
                <w:b w:val="0"/>
                <w:bCs w:val="0"/>
                <w:sz w:val="20"/>
                <w:szCs w:val="20"/>
              </w:rPr>
              <w:t>Time constant [ms]</w:t>
            </w:r>
          </w:p>
        </w:tc>
        <w:tc>
          <w:tcPr>
            <w:tcW w:w="1164" w:type="dxa"/>
            <w:vAlign w:val="center"/>
          </w:tcPr>
          <w:p w14:paraId="06C724BF" w14:textId="77777777" w:rsidR="00153CB9" w:rsidRPr="00153CB9" w:rsidRDefault="00153CB9" w:rsidP="00481A71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56.9 ± 24</w:t>
            </w:r>
          </w:p>
        </w:tc>
        <w:tc>
          <w:tcPr>
            <w:tcW w:w="1170" w:type="dxa"/>
            <w:vAlign w:val="center"/>
          </w:tcPr>
          <w:p w14:paraId="20D963DE" w14:textId="77777777" w:rsidR="00153CB9" w:rsidRPr="00153CB9" w:rsidRDefault="00153CB9" w:rsidP="00481A71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43.0 ± 14</w:t>
            </w:r>
          </w:p>
        </w:tc>
        <w:tc>
          <w:tcPr>
            <w:tcW w:w="1170" w:type="dxa"/>
            <w:vAlign w:val="center"/>
          </w:tcPr>
          <w:p w14:paraId="4ED90321" w14:textId="77777777" w:rsidR="00153CB9" w:rsidRPr="00153CB9" w:rsidRDefault="00153CB9" w:rsidP="00481A71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37.9 ± 17</w:t>
            </w:r>
          </w:p>
        </w:tc>
        <w:tc>
          <w:tcPr>
            <w:tcW w:w="1170" w:type="dxa"/>
            <w:vAlign w:val="center"/>
          </w:tcPr>
          <w:p w14:paraId="7659EDC4" w14:textId="77777777" w:rsidR="00153CB9" w:rsidRPr="00153CB9" w:rsidRDefault="00153CB9" w:rsidP="00481A71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38.8 ± 18</w:t>
            </w:r>
          </w:p>
        </w:tc>
        <w:tc>
          <w:tcPr>
            <w:tcW w:w="2156" w:type="dxa"/>
            <w:vAlign w:val="center"/>
          </w:tcPr>
          <w:p w14:paraId="73035DCE" w14:textId="77777777" w:rsidR="00153CB9" w:rsidRPr="00153CB9" w:rsidRDefault="00153CB9" w:rsidP="00481A71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H=14.1</w:t>
            </w:r>
          </w:p>
        </w:tc>
        <w:tc>
          <w:tcPr>
            <w:tcW w:w="0" w:type="auto"/>
            <w:vAlign w:val="center"/>
          </w:tcPr>
          <w:p w14:paraId="63328D5D" w14:textId="77777777" w:rsidR="00153CB9" w:rsidRPr="00153CB9" w:rsidRDefault="00153CB9" w:rsidP="00481A71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*0.003</w:t>
            </w:r>
          </w:p>
        </w:tc>
      </w:tr>
      <w:tr w:rsidR="00481A71" w:rsidRPr="00153CB9" w14:paraId="42CFB1E4" w14:textId="77777777" w:rsidTr="00481A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6377D85" w14:textId="77777777" w:rsidR="00153CB9" w:rsidRPr="00153CB9" w:rsidRDefault="00153CB9" w:rsidP="00481A71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b w:val="0"/>
                <w:bCs w:val="0"/>
                <w:sz w:val="20"/>
                <w:szCs w:val="20"/>
              </w:rPr>
              <w:t>Capacitance [pF]</w:t>
            </w:r>
          </w:p>
        </w:tc>
        <w:tc>
          <w:tcPr>
            <w:tcW w:w="1164" w:type="dxa"/>
            <w:vAlign w:val="center"/>
          </w:tcPr>
          <w:p w14:paraId="29D73581" w14:textId="77777777" w:rsidR="00153CB9" w:rsidRPr="00153CB9" w:rsidRDefault="00153CB9" w:rsidP="00481A71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148.3 ± 67</w:t>
            </w:r>
          </w:p>
        </w:tc>
        <w:tc>
          <w:tcPr>
            <w:tcW w:w="1170" w:type="dxa"/>
            <w:vAlign w:val="center"/>
          </w:tcPr>
          <w:p w14:paraId="402C55B4" w14:textId="77777777" w:rsidR="00153CB9" w:rsidRPr="00153CB9" w:rsidRDefault="00153CB9" w:rsidP="00481A71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44.9 ± 18</w:t>
            </w:r>
          </w:p>
        </w:tc>
        <w:tc>
          <w:tcPr>
            <w:tcW w:w="1170" w:type="dxa"/>
            <w:vAlign w:val="center"/>
          </w:tcPr>
          <w:p w14:paraId="7FE0AAEF" w14:textId="77777777" w:rsidR="00153CB9" w:rsidRPr="00153CB9" w:rsidRDefault="00153CB9" w:rsidP="00481A71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51.8 ± 19</w:t>
            </w:r>
          </w:p>
        </w:tc>
        <w:tc>
          <w:tcPr>
            <w:tcW w:w="1170" w:type="dxa"/>
            <w:vAlign w:val="center"/>
          </w:tcPr>
          <w:p w14:paraId="690A9D24" w14:textId="77777777" w:rsidR="00153CB9" w:rsidRPr="00153CB9" w:rsidRDefault="00153CB9" w:rsidP="00481A71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56.2 ± 20</w:t>
            </w:r>
          </w:p>
        </w:tc>
        <w:tc>
          <w:tcPr>
            <w:tcW w:w="2156" w:type="dxa"/>
            <w:vAlign w:val="center"/>
          </w:tcPr>
          <w:p w14:paraId="573B53E8" w14:textId="77777777" w:rsidR="00153CB9" w:rsidRPr="00153CB9" w:rsidRDefault="00153CB9" w:rsidP="00481A71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H=59.9</w:t>
            </w:r>
          </w:p>
        </w:tc>
        <w:tc>
          <w:tcPr>
            <w:tcW w:w="0" w:type="auto"/>
            <w:vAlign w:val="center"/>
          </w:tcPr>
          <w:p w14:paraId="1A0EBF5A" w14:textId="77777777" w:rsidR="00153CB9" w:rsidRPr="00153CB9" w:rsidRDefault="00153CB9" w:rsidP="00481A71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*0.0001</w:t>
            </w:r>
          </w:p>
        </w:tc>
      </w:tr>
      <w:tr w:rsidR="00481A71" w:rsidRPr="00153CB9" w14:paraId="1D23CC7C" w14:textId="77777777" w:rsidTr="00481A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4E85BA2" w14:textId="77777777" w:rsidR="00153CB9" w:rsidRPr="00153CB9" w:rsidRDefault="00153CB9" w:rsidP="00481A71">
            <w:pPr>
              <w:spacing w:before="0" w:after="0"/>
              <w:jc w:val="center"/>
              <w:rPr>
                <w:rFonts w:cs="Times New Roman"/>
                <w:b w:val="0"/>
                <w:bCs w:val="0"/>
                <w:sz w:val="20"/>
                <w:szCs w:val="20"/>
              </w:rPr>
            </w:pPr>
            <w:r w:rsidRPr="00153CB9">
              <w:rPr>
                <w:rFonts w:cs="Times New Roman"/>
                <w:b w:val="0"/>
                <w:bCs w:val="0"/>
                <w:sz w:val="20"/>
                <w:szCs w:val="20"/>
              </w:rPr>
              <w:t>Rheobase [pA]</w:t>
            </w:r>
          </w:p>
        </w:tc>
        <w:tc>
          <w:tcPr>
            <w:tcW w:w="1164" w:type="dxa"/>
            <w:vAlign w:val="center"/>
          </w:tcPr>
          <w:p w14:paraId="51102D98" w14:textId="77777777" w:rsidR="00153CB9" w:rsidRPr="00153CB9" w:rsidRDefault="00153CB9" w:rsidP="00481A71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21.9 ± 14</w:t>
            </w:r>
          </w:p>
        </w:tc>
        <w:tc>
          <w:tcPr>
            <w:tcW w:w="1170" w:type="dxa"/>
            <w:vAlign w:val="center"/>
          </w:tcPr>
          <w:p w14:paraId="74B1EE97" w14:textId="77777777" w:rsidR="00153CB9" w:rsidRPr="00153CB9" w:rsidRDefault="00153CB9" w:rsidP="00481A71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16.8 ± 8</w:t>
            </w:r>
          </w:p>
        </w:tc>
        <w:tc>
          <w:tcPr>
            <w:tcW w:w="1170" w:type="dxa"/>
            <w:vAlign w:val="center"/>
          </w:tcPr>
          <w:p w14:paraId="691B16E8" w14:textId="77777777" w:rsidR="00153CB9" w:rsidRPr="00153CB9" w:rsidRDefault="00153CB9" w:rsidP="00481A71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25.2 ± 15</w:t>
            </w:r>
          </w:p>
        </w:tc>
        <w:tc>
          <w:tcPr>
            <w:tcW w:w="1170" w:type="dxa"/>
            <w:vAlign w:val="center"/>
          </w:tcPr>
          <w:p w14:paraId="4F4AAC74" w14:textId="77777777" w:rsidR="00153CB9" w:rsidRPr="00153CB9" w:rsidRDefault="00153CB9" w:rsidP="00481A71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21.9 ± 11</w:t>
            </w:r>
          </w:p>
        </w:tc>
        <w:tc>
          <w:tcPr>
            <w:tcW w:w="2156" w:type="dxa"/>
            <w:vAlign w:val="center"/>
          </w:tcPr>
          <w:p w14:paraId="7EC6C6BD" w14:textId="77777777" w:rsidR="00153CB9" w:rsidRPr="00153CB9" w:rsidRDefault="00153CB9" w:rsidP="00481A71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H=4.5</w:t>
            </w:r>
          </w:p>
        </w:tc>
        <w:tc>
          <w:tcPr>
            <w:tcW w:w="0" w:type="auto"/>
            <w:vAlign w:val="center"/>
          </w:tcPr>
          <w:p w14:paraId="2AC33061" w14:textId="77777777" w:rsidR="00153CB9" w:rsidRPr="00153CB9" w:rsidRDefault="00153CB9" w:rsidP="00481A71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0.2</w:t>
            </w:r>
          </w:p>
        </w:tc>
      </w:tr>
      <w:tr w:rsidR="00481A71" w:rsidRPr="00153CB9" w14:paraId="2BFE53FE" w14:textId="77777777" w:rsidTr="00481A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1688353" w14:textId="77777777" w:rsidR="00153CB9" w:rsidRPr="00153CB9" w:rsidRDefault="00153CB9" w:rsidP="00481A71">
            <w:pPr>
              <w:spacing w:before="0" w:after="0"/>
              <w:jc w:val="center"/>
              <w:rPr>
                <w:rFonts w:cs="Times New Roman"/>
                <w:b w:val="0"/>
                <w:bCs w:val="0"/>
                <w:sz w:val="20"/>
                <w:szCs w:val="20"/>
              </w:rPr>
            </w:pPr>
            <w:r w:rsidRPr="00153CB9">
              <w:rPr>
                <w:rFonts w:cs="Times New Roman"/>
                <w:b w:val="0"/>
                <w:bCs w:val="0"/>
                <w:sz w:val="20"/>
                <w:szCs w:val="20"/>
              </w:rPr>
              <w:t>AP Threshold [mV]</w:t>
            </w:r>
          </w:p>
        </w:tc>
        <w:tc>
          <w:tcPr>
            <w:tcW w:w="1164" w:type="dxa"/>
            <w:vAlign w:val="center"/>
          </w:tcPr>
          <w:p w14:paraId="2182A533" w14:textId="77777777" w:rsidR="00153CB9" w:rsidRPr="00153CB9" w:rsidRDefault="00153CB9" w:rsidP="00481A71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-33.4 ± 4</w:t>
            </w:r>
          </w:p>
        </w:tc>
        <w:tc>
          <w:tcPr>
            <w:tcW w:w="1170" w:type="dxa"/>
            <w:vAlign w:val="center"/>
          </w:tcPr>
          <w:p w14:paraId="2C086926" w14:textId="77777777" w:rsidR="00153CB9" w:rsidRPr="00153CB9" w:rsidRDefault="00153CB9" w:rsidP="00481A71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-34.7 ± 3</w:t>
            </w:r>
          </w:p>
        </w:tc>
        <w:tc>
          <w:tcPr>
            <w:tcW w:w="1170" w:type="dxa"/>
            <w:vAlign w:val="center"/>
          </w:tcPr>
          <w:p w14:paraId="59B6B10E" w14:textId="77777777" w:rsidR="00153CB9" w:rsidRPr="00153CB9" w:rsidRDefault="00153CB9" w:rsidP="00481A71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-36.6 ± 3</w:t>
            </w:r>
          </w:p>
        </w:tc>
        <w:tc>
          <w:tcPr>
            <w:tcW w:w="1170" w:type="dxa"/>
            <w:vAlign w:val="center"/>
          </w:tcPr>
          <w:p w14:paraId="50B34AE7" w14:textId="77777777" w:rsidR="00153CB9" w:rsidRPr="00153CB9" w:rsidRDefault="00153CB9" w:rsidP="00481A71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-36.9 ± 5</w:t>
            </w:r>
          </w:p>
        </w:tc>
        <w:tc>
          <w:tcPr>
            <w:tcW w:w="2156" w:type="dxa"/>
            <w:vAlign w:val="center"/>
          </w:tcPr>
          <w:p w14:paraId="094D55CA" w14:textId="77777777" w:rsidR="00153CB9" w:rsidRPr="00153CB9" w:rsidRDefault="00153CB9" w:rsidP="00481A71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F</w:t>
            </w:r>
            <w:r w:rsidRPr="00153CB9">
              <w:rPr>
                <w:rFonts w:cs="Times New Roman"/>
                <w:sz w:val="20"/>
                <w:szCs w:val="20"/>
                <w:vertAlign w:val="subscript"/>
              </w:rPr>
              <w:t>(3,167)</w:t>
            </w:r>
            <w:r w:rsidRPr="00153CB9">
              <w:rPr>
                <w:rFonts w:cs="Times New Roman"/>
                <w:sz w:val="20"/>
                <w:szCs w:val="20"/>
              </w:rPr>
              <w:t>=5.5</w:t>
            </w:r>
          </w:p>
        </w:tc>
        <w:tc>
          <w:tcPr>
            <w:tcW w:w="0" w:type="auto"/>
            <w:vAlign w:val="center"/>
          </w:tcPr>
          <w:p w14:paraId="76E0E000" w14:textId="77777777" w:rsidR="00153CB9" w:rsidRPr="00153CB9" w:rsidRDefault="00153CB9" w:rsidP="00481A71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*0.001</w:t>
            </w:r>
          </w:p>
        </w:tc>
      </w:tr>
      <w:tr w:rsidR="00481A71" w:rsidRPr="00153CB9" w14:paraId="751ED414" w14:textId="77777777" w:rsidTr="00481A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6E8F1A4" w14:textId="77777777" w:rsidR="00153CB9" w:rsidRPr="00153CB9" w:rsidRDefault="00153CB9" w:rsidP="00481A71">
            <w:pPr>
              <w:spacing w:before="0" w:after="0"/>
              <w:jc w:val="center"/>
              <w:rPr>
                <w:rFonts w:cs="Times New Roman"/>
                <w:b w:val="0"/>
                <w:bCs w:val="0"/>
                <w:sz w:val="20"/>
                <w:szCs w:val="20"/>
              </w:rPr>
            </w:pPr>
            <w:r w:rsidRPr="00153CB9">
              <w:rPr>
                <w:rFonts w:cs="Times New Roman"/>
                <w:b w:val="0"/>
                <w:bCs w:val="0"/>
                <w:sz w:val="20"/>
                <w:szCs w:val="20"/>
              </w:rPr>
              <w:t>AP Half width [ms]</w:t>
            </w:r>
          </w:p>
        </w:tc>
        <w:tc>
          <w:tcPr>
            <w:tcW w:w="1164" w:type="dxa"/>
            <w:vAlign w:val="center"/>
          </w:tcPr>
          <w:p w14:paraId="418B0D86" w14:textId="77777777" w:rsidR="00153CB9" w:rsidRPr="00153CB9" w:rsidRDefault="00153CB9" w:rsidP="00481A71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1.01 ± 0.3</w:t>
            </w:r>
          </w:p>
        </w:tc>
        <w:tc>
          <w:tcPr>
            <w:tcW w:w="1170" w:type="dxa"/>
            <w:vAlign w:val="center"/>
          </w:tcPr>
          <w:p w14:paraId="0E92AB91" w14:textId="77777777" w:rsidR="00153CB9" w:rsidRPr="00153CB9" w:rsidRDefault="00153CB9" w:rsidP="00481A71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1.58 ± 0.3</w:t>
            </w:r>
          </w:p>
        </w:tc>
        <w:tc>
          <w:tcPr>
            <w:tcW w:w="1170" w:type="dxa"/>
            <w:vAlign w:val="center"/>
          </w:tcPr>
          <w:p w14:paraId="2BCCA402" w14:textId="77777777" w:rsidR="00153CB9" w:rsidRPr="00153CB9" w:rsidRDefault="00153CB9" w:rsidP="00481A71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1.15 ± 0.3</w:t>
            </w:r>
          </w:p>
        </w:tc>
        <w:tc>
          <w:tcPr>
            <w:tcW w:w="1170" w:type="dxa"/>
            <w:vAlign w:val="center"/>
          </w:tcPr>
          <w:p w14:paraId="64BC9B65" w14:textId="77777777" w:rsidR="00153CB9" w:rsidRPr="00153CB9" w:rsidRDefault="00153CB9" w:rsidP="00481A71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1.01 ± 0.3</w:t>
            </w:r>
          </w:p>
        </w:tc>
        <w:tc>
          <w:tcPr>
            <w:tcW w:w="2156" w:type="dxa"/>
            <w:vAlign w:val="center"/>
          </w:tcPr>
          <w:p w14:paraId="32A25426" w14:textId="77777777" w:rsidR="00153CB9" w:rsidRPr="00153CB9" w:rsidRDefault="00153CB9" w:rsidP="00481A71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H=28.7</w:t>
            </w:r>
          </w:p>
        </w:tc>
        <w:tc>
          <w:tcPr>
            <w:tcW w:w="0" w:type="auto"/>
            <w:vAlign w:val="center"/>
          </w:tcPr>
          <w:p w14:paraId="18830335" w14:textId="77777777" w:rsidR="00153CB9" w:rsidRPr="00153CB9" w:rsidRDefault="00153CB9" w:rsidP="00481A71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*0.0001</w:t>
            </w:r>
          </w:p>
        </w:tc>
      </w:tr>
      <w:tr w:rsidR="00481A71" w:rsidRPr="00153CB9" w14:paraId="56CC197A" w14:textId="77777777" w:rsidTr="00481A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ABAFC93" w14:textId="77777777" w:rsidR="00153CB9" w:rsidRPr="00153CB9" w:rsidRDefault="00153CB9" w:rsidP="00481A71">
            <w:pPr>
              <w:spacing w:before="0" w:after="0"/>
              <w:jc w:val="center"/>
              <w:rPr>
                <w:rFonts w:cs="Times New Roman"/>
                <w:b w:val="0"/>
                <w:bCs w:val="0"/>
                <w:sz w:val="20"/>
                <w:szCs w:val="20"/>
              </w:rPr>
            </w:pPr>
            <w:r w:rsidRPr="00153CB9">
              <w:rPr>
                <w:rFonts w:cs="Times New Roman"/>
                <w:b w:val="0"/>
                <w:bCs w:val="0"/>
                <w:sz w:val="20"/>
                <w:szCs w:val="20"/>
              </w:rPr>
              <w:t>fAHP duration [ms]</w:t>
            </w:r>
          </w:p>
        </w:tc>
        <w:tc>
          <w:tcPr>
            <w:tcW w:w="1164" w:type="dxa"/>
            <w:vAlign w:val="center"/>
          </w:tcPr>
          <w:p w14:paraId="3278703D" w14:textId="77777777" w:rsidR="00153CB9" w:rsidRPr="00153CB9" w:rsidRDefault="00153CB9" w:rsidP="00481A71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4.1 ± 1.2</w:t>
            </w:r>
          </w:p>
        </w:tc>
        <w:tc>
          <w:tcPr>
            <w:tcW w:w="1170" w:type="dxa"/>
            <w:vAlign w:val="center"/>
          </w:tcPr>
          <w:p w14:paraId="5176B006" w14:textId="77777777" w:rsidR="00153CB9" w:rsidRPr="00153CB9" w:rsidRDefault="00153CB9" w:rsidP="00481A71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10.3 ± 2.3</w:t>
            </w:r>
          </w:p>
        </w:tc>
        <w:tc>
          <w:tcPr>
            <w:tcW w:w="1170" w:type="dxa"/>
            <w:vAlign w:val="center"/>
          </w:tcPr>
          <w:p w14:paraId="514BA42E" w14:textId="77777777" w:rsidR="00153CB9" w:rsidRPr="00153CB9" w:rsidRDefault="00153CB9" w:rsidP="00481A71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4.6 ± 1.6</w:t>
            </w:r>
          </w:p>
        </w:tc>
        <w:tc>
          <w:tcPr>
            <w:tcW w:w="1170" w:type="dxa"/>
            <w:vAlign w:val="center"/>
          </w:tcPr>
          <w:p w14:paraId="5DE655EC" w14:textId="77777777" w:rsidR="00153CB9" w:rsidRPr="00153CB9" w:rsidRDefault="00153CB9" w:rsidP="00481A71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4.2 ± 1.2</w:t>
            </w:r>
          </w:p>
        </w:tc>
        <w:tc>
          <w:tcPr>
            <w:tcW w:w="2156" w:type="dxa"/>
            <w:vAlign w:val="center"/>
          </w:tcPr>
          <w:p w14:paraId="687B1713" w14:textId="77777777" w:rsidR="00153CB9" w:rsidRPr="00153CB9" w:rsidRDefault="00153CB9" w:rsidP="00481A71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H=24.8</w:t>
            </w:r>
          </w:p>
        </w:tc>
        <w:tc>
          <w:tcPr>
            <w:tcW w:w="0" w:type="auto"/>
            <w:vAlign w:val="center"/>
          </w:tcPr>
          <w:p w14:paraId="553113A9" w14:textId="77777777" w:rsidR="00153CB9" w:rsidRPr="00153CB9" w:rsidRDefault="00153CB9" w:rsidP="00481A71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*0.0001</w:t>
            </w:r>
          </w:p>
        </w:tc>
      </w:tr>
      <w:tr w:rsidR="00481A71" w:rsidRPr="00153CB9" w14:paraId="741F36FC" w14:textId="77777777" w:rsidTr="00481A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EFA4A6A" w14:textId="77777777" w:rsidR="00153CB9" w:rsidRPr="00153CB9" w:rsidRDefault="00153CB9" w:rsidP="00481A71">
            <w:pPr>
              <w:spacing w:before="0" w:after="0"/>
              <w:jc w:val="center"/>
              <w:rPr>
                <w:rFonts w:cs="Times New Roman"/>
                <w:b w:val="0"/>
                <w:bCs w:val="0"/>
                <w:sz w:val="20"/>
                <w:szCs w:val="20"/>
              </w:rPr>
            </w:pPr>
            <w:r w:rsidRPr="00153CB9">
              <w:rPr>
                <w:rFonts w:cs="Times New Roman"/>
                <w:b w:val="0"/>
                <w:bCs w:val="0"/>
                <w:sz w:val="20"/>
                <w:szCs w:val="20"/>
              </w:rPr>
              <w:t>sAHP duration [ms]</w:t>
            </w:r>
          </w:p>
        </w:tc>
        <w:tc>
          <w:tcPr>
            <w:tcW w:w="1164" w:type="dxa"/>
            <w:vAlign w:val="center"/>
          </w:tcPr>
          <w:p w14:paraId="1305B055" w14:textId="77777777" w:rsidR="00153CB9" w:rsidRPr="00153CB9" w:rsidRDefault="00153CB9" w:rsidP="00481A71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62.9 ± 46</w:t>
            </w:r>
          </w:p>
        </w:tc>
        <w:tc>
          <w:tcPr>
            <w:tcW w:w="1170" w:type="dxa"/>
            <w:vAlign w:val="center"/>
          </w:tcPr>
          <w:p w14:paraId="5C4A6F0A" w14:textId="77777777" w:rsidR="00153CB9" w:rsidRPr="00153CB9" w:rsidRDefault="00153CB9" w:rsidP="00481A71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98.3 ± 92</w:t>
            </w:r>
          </w:p>
        </w:tc>
        <w:tc>
          <w:tcPr>
            <w:tcW w:w="1170" w:type="dxa"/>
            <w:vAlign w:val="center"/>
          </w:tcPr>
          <w:p w14:paraId="2E92BB62" w14:textId="77777777" w:rsidR="00153CB9" w:rsidRPr="00153CB9" w:rsidRDefault="00153CB9" w:rsidP="00481A71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90.0 ± 64</w:t>
            </w:r>
          </w:p>
        </w:tc>
        <w:tc>
          <w:tcPr>
            <w:tcW w:w="1170" w:type="dxa"/>
            <w:vAlign w:val="center"/>
          </w:tcPr>
          <w:p w14:paraId="4E2B75E4" w14:textId="77777777" w:rsidR="00153CB9" w:rsidRPr="00153CB9" w:rsidRDefault="00153CB9" w:rsidP="00481A71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75.3 ± 61</w:t>
            </w:r>
          </w:p>
        </w:tc>
        <w:tc>
          <w:tcPr>
            <w:tcW w:w="2156" w:type="dxa"/>
            <w:vAlign w:val="center"/>
          </w:tcPr>
          <w:p w14:paraId="74569D1E" w14:textId="77777777" w:rsidR="00153CB9" w:rsidRPr="00153CB9" w:rsidRDefault="00153CB9" w:rsidP="00481A71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H=6.5</w:t>
            </w:r>
          </w:p>
        </w:tc>
        <w:tc>
          <w:tcPr>
            <w:tcW w:w="0" w:type="auto"/>
            <w:vAlign w:val="center"/>
          </w:tcPr>
          <w:p w14:paraId="39D67A51" w14:textId="77777777" w:rsidR="00153CB9" w:rsidRPr="00153CB9" w:rsidRDefault="00153CB9" w:rsidP="00481A71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0.09</w:t>
            </w:r>
          </w:p>
        </w:tc>
      </w:tr>
      <w:tr w:rsidR="00481A71" w:rsidRPr="00153CB9" w14:paraId="143DEAE9" w14:textId="77777777" w:rsidTr="00481A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C8D5F46" w14:textId="77777777" w:rsidR="00153CB9" w:rsidRPr="00153CB9" w:rsidRDefault="00153CB9" w:rsidP="00481A71">
            <w:pPr>
              <w:spacing w:before="0" w:after="0"/>
              <w:jc w:val="center"/>
              <w:rPr>
                <w:rFonts w:cs="Times New Roman"/>
                <w:b w:val="0"/>
                <w:bCs w:val="0"/>
                <w:sz w:val="20"/>
                <w:szCs w:val="20"/>
              </w:rPr>
            </w:pPr>
            <w:r w:rsidRPr="00153CB9">
              <w:rPr>
                <w:rFonts w:cs="Times New Roman"/>
                <w:b w:val="0"/>
                <w:bCs w:val="0"/>
                <w:sz w:val="20"/>
                <w:szCs w:val="20"/>
              </w:rPr>
              <w:t>fAHP amplitude</w:t>
            </w:r>
          </w:p>
        </w:tc>
        <w:tc>
          <w:tcPr>
            <w:tcW w:w="1164" w:type="dxa"/>
            <w:vAlign w:val="center"/>
          </w:tcPr>
          <w:p w14:paraId="068CF8D8" w14:textId="77777777" w:rsidR="00153CB9" w:rsidRPr="00153CB9" w:rsidRDefault="00153CB9" w:rsidP="00481A71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0.32 ± 0.08</w:t>
            </w:r>
          </w:p>
        </w:tc>
        <w:tc>
          <w:tcPr>
            <w:tcW w:w="1170" w:type="dxa"/>
            <w:vAlign w:val="center"/>
          </w:tcPr>
          <w:p w14:paraId="6933260C" w14:textId="77777777" w:rsidR="00153CB9" w:rsidRPr="00153CB9" w:rsidRDefault="00153CB9" w:rsidP="00481A71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0.32 ± 0.10</w:t>
            </w:r>
          </w:p>
        </w:tc>
        <w:tc>
          <w:tcPr>
            <w:tcW w:w="1170" w:type="dxa"/>
            <w:vAlign w:val="center"/>
          </w:tcPr>
          <w:p w14:paraId="6A47814F" w14:textId="77777777" w:rsidR="00153CB9" w:rsidRPr="00153CB9" w:rsidRDefault="00153CB9" w:rsidP="00481A71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0.23 ± 0.06</w:t>
            </w:r>
          </w:p>
        </w:tc>
        <w:tc>
          <w:tcPr>
            <w:tcW w:w="1170" w:type="dxa"/>
            <w:vAlign w:val="center"/>
          </w:tcPr>
          <w:p w14:paraId="5438A391" w14:textId="77777777" w:rsidR="00153CB9" w:rsidRPr="00153CB9" w:rsidRDefault="00153CB9" w:rsidP="00481A71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0.30 ± 0.07</w:t>
            </w:r>
          </w:p>
        </w:tc>
        <w:tc>
          <w:tcPr>
            <w:tcW w:w="2156" w:type="dxa"/>
            <w:vAlign w:val="center"/>
          </w:tcPr>
          <w:p w14:paraId="1BE7D2C9" w14:textId="77777777" w:rsidR="00153CB9" w:rsidRPr="00153CB9" w:rsidRDefault="00153CB9" w:rsidP="00481A71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H=41.5</w:t>
            </w:r>
          </w:p>
        </w:tc>
        <w:tc>
          <w:tcPr>
            <w:tcW w:w="0" w:type="auto"/>
            <w:vAlign w:val="center"/>
          </w:tcPr>
          <w:p w14:paraId="278E2C15" w14:textId="77777777" w:rsidR="00153CB9" w:rsidRPr="00153CB9" w:rsidRDefault="00153CB9" w:rsidP="00481A71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*0.0001</w:t>
            </w:r>
          </w:p>
        </w:tc>
      </w:tr>
      <w:tr w:rsidR="00481A71" w:rsidRPr="00153CB9" w14:paraId="61B8E091" w14:textId="77777777" w:rsidTr="00481A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669B8D9" w14:textId="77777777" w:rsidR="00153CB9" w:rsidRPr="00153CB9" w:rsidRDefault="00153CB9" w:rsidP="00481A71">
            <w:pPr>
              <w:spacing w:before="0" w:after="0"/>
              <w:jc w:val="center"/>
              <w:rPr>
                <w:rFonts w:cs="Times New Roman"/>
                <w:b w:val="0"/>
                <w:bCs w:val="0"/>
                <w:sz w:val="20"/>
                <w:szCs w:val="20"/>
              </w:rPr>
            </w:pPr>
            <w:r w:rsidRPr="00153CB9">
              <w:rPr>
                <w:rFonts w:cs="Times New Roman"/>
                <w:b w:val="0"/>
                <w:bCs w:val="0"/>
                <w:sz w:val="20"/>
                <w:szCs w:val="20"/>
              </w:rPr>
              <w:t>PIC on [mV]</w:t>
            </w:r>
          </w:p>
        </w:tc>
        <w:tc>
          <w:tcPr>
            <w:tcW w:w="1164" w:type="dxa"/>
            <w:vAlign w:val="center"/>
          </w:tcPr>
          <w:p w14:paraId="40E52C42" w14:textId="77777777" w:rsidR="00153CB9" w:rsidRPr="00153CB9" w:rsidRDefault="00153CB9" w:rsidP="00481A71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-45.2 ± 5</w:t>
            </w:r>
          </w:p>
        </w:tc>
        <w:tc>
          <w:tcPr>
            <w:tcW w:w="1170" w:type="dxa"/>
            <w:vAlign w:val="center"/>
          </w:tcPr>
          <w:p w14:paraId="32DFA822" w14:textId="77777777" w:rsidR="00153CB9" w:rsidRPr="00153CB9" w:rsidRDefault="00153CB9" w:rsidP="00481A71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-48.4 ± 6</w:t>
            </w:r>
          </w:p>
        </w:tc>
        <w:tc>
          <w:tcPr>
            <w:tcW w:w="1170" w:type="dxa"/>
            <w:vAlign w:val="center"/>
          </w:tcPr>
          <w:p w14:paraId="4941F71E" w14:textId="77777777" w:rsidR="00153CB9" w:rsidRPr="00153CB9" w:rsidRDefault="00153CB9" w:rsidP="00481A71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-47.8 ± 4</w:t>
            </w:r>
          </w:p>
        </w:tc>
        <w:tc>
          <w:tcPr>
            <w:tcW w:w="1170" w:type="dxa"/>
            <w:vAlign w:val="center"/>
          </w:tcPr>
          <w:p w14:paraId="02B220C7" w14:textId="77777777" w:rsidR="00153CB9" w:rsidRPr="00153CB9" w:rsidRDefault="00153CB9" w:rsidP="00481A71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-49.8 ± 5</w:t>
            </w:r>
          </w:p>
        </w:tc>
        <w:tc>
          <w:tcPr>
            <w:tcW w:w="2156" w:type="dxa"/>
            <w:vAlign w:val="center"/>
          </w:tcPr>
          <w:p w14:paraId="06A034D5" w14:textId="77777777" w:rsidR="00153CB9" w:rsidRPr="00153CB9" w:rsidRDefault="00153CB9" w:rsidP="00481A71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F</w:t>
            </w:r>
            <w:r w:rsidRPr="00153CB9">
              <w:rPr>
                <w:rFonts w:cs="Times New Roman"/>
                <w:sz w:val="20"/>
                <w:szCs w:val="20"/>
                <w:vertAlign w:val="subscript"/>
              </w:rPr>
              <w:t>(3,167)</w:t>
            </w:r>
            <w:r w:rsidRPr="00153CB9">
              <w:rPr>
                <w:rFonts w:cs="Times New Roman"/>
                <w:sz w:val="20"/>
                <w:szCs w:val="20"/>
              </w:rPr>
              <w:t>=5.8</w:t>
            </w:r>
          </w:p>
        </w:tc>
        <w:tc>
          <w:tcPr>
            <w:tcW w:w="0" w:type="auto"/>
            <w:vAlign w:val="center"/>
          </w:tcPr>
          <w:p w14:paraId="4B178E3F" w14:textId="77777777" w:rsidR="00153CB9" w:rsidRPr="00153CB9" w:rsidRDefault="00153CB9" w:rsidP="00481A71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*0.0009</w:t>
            </w:r>
          </w:p>
        </w:tc>
      </w:tr>
      <w:tr w:rsidR="00481A71" w:rsidRPr="00153CB9" w14:paraId="54ED6EF9" w14:textId="77777777" w:rsidTr="00481A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C8BF57E" w14:textId="410C828E" w:rsidR="00153CB9" w:rsidRPr="00153CB9" w:rsidRDefault="00153CB9" w:rsidP="00481A71">
            <w:pPr>
              <w:spacing w:before="0" w:after="0"/>
              <w:jc w:val="center"/>
              <w:rPr>
                <w:rFonts w:cs="Times New Roman"/>
                <w:b w:val="0"/>
                <w:bCs w:val="0"/>
                <w:sz w:val="20"/>
                <w:szCs w:val="20"/>
              </w:rPr>
            </w:pPr>
            <w:r w:rsidRPr="00153CB9">
              <w:rPr>
                <w:rFonts w:cs="Times New Roman"/>
                <w:b w:val="0"/>
                <w:bCs w:val="0"/>
                <w:sz w:val="20"/>
                <w:szCs w:val="20"/>
              </w:rPr>
              <w:t>F/I slope</w:t>
            </w:r>
          </w:p>
        </w:tc>
        <w:tc>
          <w:tcPr>
            <w:tcW w:w="1164" w:type="dxa"/>
            <w:vAlign w:val="center"/>
          </w:tcPr>
          <w:p w14:paraId="70559BF1" w14:textId="77777777" w:rsidR="00153CB9" w:rsidRPr="00153CB9" w:rsidRDefault="00153CB9" w:rsidP="00481A71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0.36 ± 0.19</w:t>
            </w:r>
          </w:p>
        </w:tc>
        <w:tc>
          <w:tcPr>
            <w:tcW w:w="1170" w:type="dxa"/>
            <w:vAlign w:val="center"/>
          </w:tcPr>
          <w:p w14:paraId="1F4C5D18" w14:textId="77777777" w:rsidR="00153CB9" w:rsidRPr="00153CB9" w:rsidRDefault="00153CB9" w:rsidP="00481A71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0.29 ± 0.15</w:t>
            </w:r>
          </w:p>
        </w:tc>
        <w:tc>
          <w:tcPr>
            <w:tcW w:w="1170" w:type="dxa"/>
            <w:vAlign w:val="center"/>
          </w:tcPr>
          <w:p w14:paraId="4F9C34F7" w14:textId="77777777" w:rsidR="00153CB9" w:rsidRPr="00153CB9" w:rsidRDefault="00153CB9" w:rsidP="00481A71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0.29 ± 0.21</w:t>
            </w:r>
          </w:p>
        </w:tc>
        <w:tc>
          <w:tcPr>
            <w:tcW w:w="1170" w:type="dxa"/>
            <w:vAlign w:val="center"/>
          </w:tcPr>
          <w:p w14:paraId="36A8BA01" w14:textId="77777777" w:rsidR="00153CB9" w:rsidRPr="00153CB9" w:rsidRDefault="00153CB9" w:rsidP="00481A71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0.29 ± 0.10</w:t>
            </w:r>
          </w:p>
        </w:tc>
        <w:tc>
          <w:tcPr>
            <w:tcW w:w="2156" w:type="dxa"/>
            <w:vAlign w:val="center"/>
          </w:tcPr>
          <w:p w14:paraId="01F47CC7" w14:textId="77777777" w:rsidR="00153CB9" w:rsidRPr="00153CB9" w:rsidRDefault="00153CB9" w:rsidP="00481A71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H=3.0</w:t>
            </w:r>
          </w:p>
        </w:tc>
        <w:tc>
          <w:tcPr>
            <w:tcW w:w="0" w:type="auto"/>
            <w:vAlign w:val="center"/>
          </w:tcPr>
          <w:p w14:paraId="1B638B8D" w14:textId="77777777" w:rsidR="00153CB9" w:rsidRPr="00153CB9" w:rsidRDefault="00153CB9" w:rsidP="00481A71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153CB9">
              <w:rPr>
                <w:rFonts w:cs="Times New Roman"/>
                <w:sz w:val="20"/>
                <w:szCs w:val="20"/>
              </w:rPr>
              <w:t>0.1</w:t>
            </w:r>
          </w:p>
        </w:tc>
      </w:tr>
    </w:tbl>
    <w:p w14:paraId="3B507385" w14:textId="6D44DC1D" w:rsidR="00B31672" w:rsidRDefault="00B31672">
      <w:pPr>
        <w:spacing w:before="0" w:after="200" w:line="276" w:lineRule="auto"/>
        <w:rPr>
          <w:rFonts w:cs="Times New Roman"/>
          <w:b/>
          <w:bCs/>
          <w:szCs w:val="24"/>
        </w:rPr>
      </w:pPr>
    </w:p>
    <w:p w14:paraId="7C1473E9" w14:textId="3862A493" w:rsidR="00153CB9" w:rsidRPr="00153CB9" w:rsidRDefault="00153CB9" w:rsidP="00153CB9">
      <w:pPr>
        <w:rPr>
          <w:rFonts w:cs="Times New Roman"/>
          <w:szCs w:val="24"/>
        </w:rPr>
      </w:pPr>
      <w:r w:rsidRPr="00481A71">
        <w:rPr>
          <w:rFonts w:cs="Times New Roman"/>
          <w:b/>
          <w:bCs/>
          <w:szCs w:val="24"/>
        </w:rPr>
        <w:t>Supplementary Table 4.</w:t>
      </w:r>
      <w:r w:rsidRPr="00153CB9">
        <w:rPr>
          <w:rFonts w:cs="Times New Roman"/>
          <w:szCs w:val="24"/>
        </w:rPr>
        <w:t xml:space="preserve"> Comparison of cellular properties in neurons separated by hierarchical clustering presented in Figure 6.</w:t>
      </w:r>
    </w:p>
    <w:tbl>
      <w:tblPr>
        <w:tblStyle w:val="PlainTable1"/>
        <w:tblW w:w="9715" w:type="dxa"/>
        <w:tblLayout w:type="fixed"/>
        <w:tblLook w:val="04A0" w:firstRow="1" w:lastRow="0" w:firstColumn="1" w:lastColumn="0" w:noHBand="0" w:noVBand="1"/>
      </w:tblPr>
      <w:tblGrid>
        <w:gridCol w:w="1525"/>
        <w:gridCol w:w="922"/>
        <w:gridCol w:w="952"/>
        <w:gridCol w:w="994"/>
        <w:gridCol w:w="974"/>
        <w:gridCol w:w="974"/>
        <w:gridCol w:w="1006"/>
        <w:gridCol w:w="1502"/>
        <w:gridCol w:w="866"/>
      </w:tblGrid>
      <w:tr w:rsidR="00073C1E" w:rsidRPr="00153CB9" w14:paraId="6E658789" w14:textId="77777777" w:rsidTr="00073C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vAlign w:val="center"/>
          </w:tcPr>
          <w:p w14:paraId="3A491572" w14:textId="77777777" w:rsidR="00073C1E" w:rsidRDefault="00153CB9" w:rsidP="00073C1E">
            <w:pPr>
              <w:spacing w:before="0" w:after="0"/>
              <w:jc w:val="center"/>
              <w:rPr>
                <w:rFonts w:cs="Times New Roman"/>
                <w:b w:val="0"/>
                <w:bCs w:val="0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Property/</w:t>
            </w:r>
          </w:p>
          <w:p w14:paraId="37AFBC56" w14:textId="3DD89E98" w:rsidR="00153CB9" w:rsidRPr="00073C1E" w:rsidRDefault="00153CB9" w:rsidP="00073C1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Cluster</w:t>
            </w:r>
          </w:p>
        </w:tc>
        <w:tc>
          <w:tcPr>
            <w:tcW w:w="922" w:type="dxa"/>
            <w:vAlign w:val="center"/>
          </w:tcPr>
          <w:p w14:paraId="6BD91179" w14:textId="77777777" w:rsidR="00153CB9" w:rsidRPr="00073C1E" w:rsidRDefault="00153CB9" w:rsidP="00073C1E">
            <w:pPr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H1 (n=15)</w:t>
            </w:r>
          </w:p>
        </w:tc>
        <w:tc>
          <w:tcPr>
            <w:tcW w:w="952" w:type="dxa"/>
            <w:vAlign w:val="center"/>
          </w:tcPr>
          <w:p w14:paraId="01802DD2" w14:textId="77777777" w:rsidR="00153CB9" w:rsidRPr="00073C1E" w:rsidRDefault="00153CB9" w:rsidP="00073C1E">
            <w:pPr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H2 (n=20)</w:t>
            </w:r>
          </w:p>
        </w:tc>
        <w:tc>
          <w:tcPr>
            <w:tcW w:w="994" w:type="dxa"/>
            <w:vAlign w:val="center"/>
          </w:tcPr>
          <w:p w14:paraId="2D6A8345" w14:textId="77777777" w:rsidR="00153CB9" w:rsidRPr="00073C1E" w:rsidRDefault="00153CB9" w:rsidP="00073C1E">
            <w:pPr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H3 (n=32)</w:t>
            </w:r>
          </w:p>
        </w:tc>
        <w:tc>
          <w:tcPr>
            <w:tcW w:w="974" w:type="dxa"/>
            <w:vAlign w:val="center"/>
          </w:tcPr>
          <w:p w14:paraId="6A3AA776" w14:textId="77777777" w:rsidR="00153CB9" w:rsidRPr="00073C1E" w:rsidRDefault="00153CB9" w:rsidP="00073C1E">
            <w:pPr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H4 (n=25)</w:t>
            </w:r>
          </w:p>
        </w:tc>
        <w:tc>
          <w:tcPr>
            <w:tcW w:w="974" w:type="dxa"/>
            <w:vAlign w:val="center"/>
          </w:tcPr>
          <w:p w14:paraId="67374473" w14:textId="77777777" w:rsidR="00153CB9" w:rsidRPr="00073C1E" w:rsidRDefault="00153CB9" w:rsidP="00073C1E">
            <w:pPr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H5 (n=27)</w:t>
            </w:r>
          </w:p>
        </w:tc>
        <w:tc>
          <w:tcPr>
            <w:tcW w:w="1006" w:type="dxa"/>
            <w:vAlign w:val="center"/>
          </w:tcPr>
          <w:p w14:paraId="4E49EB8F" w14:textId="77777777" w:rsidR="00153CB9" w:rsidRPr="00073C1E" w:rsidRDefault="00153CB9" w:rsidP="00073C1E">
            <w:pPr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H6 (n=52)</w:t>
            </w:r>
          </w:p>
        </w:tc>
        <w:tc>
          <w:tcPr>
            <w:tcW w:w="1502" w:type="dxa"/>
            <w:vAlign w:val="center"/>
          </w:tcPr>
          <w:p w14:paraId="04DEA97D" w14:textId="77777777" w:rsidR="00153CB9" w:rsidRPr="00073C1E" w:rsidRDefault="00153CB9" w:rsidP="00073C1E">
            <w:pPr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 xml:space="preserve">Kruskal-Wallis (H) or one-way ANOVA (F) </w:t>
            </w:r>
          </w:p>
        </w:tc>
        <w:tc>
          <w:tcPr>
            <w:tcW w:w="866" w:type="dxa"/>
            <w:vAlign w:val="center"/>
          </w:tcPr>
          <w:p w14:paraId="6D18E066" w14:textId="77777777" w:rsidR="00153CB9" w:rsidRPr="00073C1E" w:rsidRDefault="00153CB9" w:rsidP="00073C1E">
            <w:pPr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p</w:t>
            </w:r>
          </w:p>
        </w:tc>
      </w:tr>
      <w:tr w:rsidR="00073C1E" w:rsidRPr="00153CB9" w14:paraId="32674928" w14:textId="77777777" w:rsidTr="00073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vAlign w:val="center"/>
          </w:tcPr>
          <w:p w14:paraId="480D94EB" w14:textId="77777777" w:rsidR="00153CB9" w:rsidRPr="00073C1E" w:rsidRDefault="00153CB9" w:rsidP="00073C1E">
            <w:pPr>
              <w:spacing w:before="0" w:after="0"/>
              <w:jc w:val="center"/>
              <w:rPr>
                <w:rFonts w:cs="Times New Roman"/>
                <w:b w:val="0"/>
                <w:bCs w:val="0"/>
                <w:sz w:val="20"/>
                <w:szCs w:val="20"/>
              </w:rPr>
            </w:pPr>
            <w:r w:rsidRPr="00073C1E">
              <w:rPr>
                <w:rFonts w:cs="Times New Roman"/>
                <w:b w:val="0"/>
                <w:bCs w:val="0"/>
                <w:sz w:val="20"/>
                <w:szCs w:val="20"/>
              </w:rPr>
              <w:t>Membrane potential [mV]</w:t>
            </w:r>
          </w:p>
        </w:tc>
        <w:tc>
          <w:tcPr>
            <w:tcW w:w="922" w:type="dxa"/>
            <w:vAlign w:val="center"/>
          </w:tcPr>
          <w:p w14:paraId="4C16E8D7" w14:textId="77777777" w:rsidR="00153CB9" w:rsidRPr="00073C1E" w:rsidRDefault="00153CB9" w:rsidP="00073C1E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-46.5 ± 3</w:t>
            </w:r>
          </w:p>
        </w:tc>
        <w:tc>
          <w:tcPr>
            <w:tcW w:w="952" w:type="dxa"/>
            <w:vAlign w:val="center"/>
          </w:tcPr>
          <w:p w14:paraId="25EF6868" w14:textId="77777777" w:rsidR="00153CB9" w:rsidRPr="00073C1E" w:rsidRDefault="00153CB9" w:rsidP="00073C1E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-49.1 ± 6</w:t>
            </w:r>
          </w:p>
        </w:tc>
        <w:tc>
          <w:tcPr>
            <w:tcW w:w="994" w:type="dxa"/>
            <w:vAlign w:val="center"/>
          </w:tcPr>
          <w:p w14:paraId="6C8531A0" w14:textId="77777777" w:rsidR="00153CB9" w:rsidRPr="00073C1E" w:rsidRDefault="00153CB9" w:rsidP="00073C1E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-55.7 ± 5</w:t>
            </w:r>
          </w:p>
        </w:tc>
        <w:tc>
          <w:tcPr>
            <w:tcW w:w="974" w:type="dxa"/>
            <w:vAlign w:val="center"/>
          </w:tcPr>
          <w:p w14:paraId="4CCDAAC7" w14:textId="77777777" w:rsidR="00153CB9" w:rsidRPr="00073C1E" w:rsidRDefault="00153CB9" w:rsidP="00073C1E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-46.7 ± 4</w:t>
            </w:r>
          </w:p>
        </w:tc>
        <w:tc>
          <w:tcPr>
            <w:tcW w:w="974" w:type="dxa"/>
            <w:vAlign w:val="center"/>
          </w:tcPr>
          <w:p w14:paraId="091D849D" w14:textId="77777777" w:rsidR="00153CB9" w:rsidRPr="00073C1E" w:rsidRDefault="00153CB9" w:rsidP="00073C1E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-48.2 ± 3</w:t>
            </w:r>
          </w:p>
        </w:tc>
        <w:tc>
          <w:tcPr>
            <w:tcW w:w="1006" w:type="dxa"/>
            <w:vAlign w:val="center"/>
          </w:tcPr>
          <w:p w14:paraId="4C75393A" w14:textId="77777777" w:rsidR="00153CB9" w:rsidRPr="00073C1E" w:rsidRDefault="00153CB9" w:rsidP="00073C1E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-44.3 ± 3</w:t>
            </w:r>
          </w:p>
        </w:tc>
        <w:tc>
          <w:tcPr>
            <w:tcW w:w="1502" w:type="dxa"/>
            <w:vAlign w:val="center"/>
          </w:tcPr>
          <w:p w14:paraId="482136C5" w14:textId="77777777" w:rsidR="00153CB9" w:rsidRPr="00073C1E" w:rsidRDefault="00153CB9" w:rsidP="00073C1E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H=82.6</w:t>
            </w:r>
          </w:p>
        </w:tc>
        <w:tc>
          <w:tcPr>
            <w:tcW w:w="866" w:type="dxa"/>
            <w:vAlign w:val="center"/>
          </w:tcPr>
          <w:p w14:paraId="3D3EEF18" w14:textId="77777777" w:rsidR="00153CB9" w:rsidRPr="00073C1E" w:rsidRDefault="00153CB9" w:rsidP="00073C1E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*0.0001</w:t>
            </w:r>
          </w:p>
        </w:tc>
      </w:tr>
      <w:tr w:rsidR="00073C1E" w:rsidRPr="00153CB9" w14:paraId="7CCFEE85" w14:textId="77777777" w:rsidTr="00073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vAlign w:val="center"/>
          </w:tcPr>
          <w:p w14:paraId="3F6E4A6A" w14:textId="77777777" w:rsidR="00153CB9" w:rsidRPr="00073C1E" w:rsidRDefault="00153CB9" w:rsidP="00073C1E">
            <w:pPr>
              <w:spacing w:before="0" w:after="0"/>
              <w:jc w:val="center"/>
              <w:rPr>
                <w:rFonts w:cs="Times New Roman"/>
                <w:b w:val="0"/>
                <w:bCs w:val="0"/>
                <w:sz w:val="20"/>
                <w:szCs w:val="20"/>
              </w:rPr>
            </w:pPr>
            <w:r w:rsidRPr="00073C1E">
              <w:rPr>
                <w:rFonts w:cs="Times New Roman"/>
                <w:b w:val="0"/>
                <w:bCs w:val="0"/>
                <w:sz w:val="20"/>
                <w:szCs w:val="20"/>
              </w:rPr>
              <w:t>Input resistance [MΩ]</w:t>
            </w:r>
          </w:p>
        </w:tc>
        <w:tc>
          <w:tcPr>
            <w:tcW w:w="922" w:type="dxa"/>
            <w:vAlign w:val="center"/>
          </w:tcPr>
          <w:p w14:paraId="052997E8" w14:textId="77777777" w:rsidR="00153CB9" w:rsidRPr="00073C1E" w:rsidRDefault="00153CB9" w:rsidP="00073C1E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812 ± 222</w:t>
            </w:r>
          </w:p>
        </w:tc>
        <w:tc>
          <w:tcPr>
            <w:tcW w:w="952" w:type="dxa"/>
            <w:vAlign w:val="center"/>
          </w:tcPr>
          <w:p w14:paraId="27B55921" w14:textId="77777777" w:rsidR="00153CB9" w:rsidRPr="00073C1E" w:rsidRDefault="00153CB9" w:rsidP="00073C1E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414 ± 174</w:t>
            </w:r>
          </w:p>
        </w:tc>
        <w:tc>
          <w:tcPr>
            <w:tcW w:w="994" w:type="dxa"/>
            <w:vAlign w:val="center"/>
          </w:tcPr>
          <w:p w14:paraId="73290327" w14:textId="77777777" w:rsidR="00153CB9" w:rsidRPr="00073C1E" w:rsidRDefault="00153CB9" w:rsidP="00073C1E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675 ± 257</w:t>
            </w:r>
          </w:p>
        </w:tc>
        <w:tc>
          <w:tcPr>
            <w:tcW w:w="974" w:type="dxa"/>
            <w:vAlign w:val="center"/>
          </w:tcPr>
          <w:p w14:paraId="076AE9E8" w14:textId="77777777" w:rsidR="00153CB9" w:rsidRPr="00073C1E" w:rsidRDefault="00153CB9" w:rsidP="00073C1E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1092 ± 371</w:t>
            </w:r>
          </w:p>
        </w:tc>
        <w:tc>
          <w:tcPr>
            <w:tcW w:w="974" w:type="dxa"/>
            <w:vAlign w:val="center"/>
          </w:tcPr>
          <w:p w14:paraId="2B9C0AC7" w14:textId="77777777" w:rsidR="00153CB9" w:rsidRPr="00073C1E" w:rsidRDefault="00153CB9" w:rsidP="00073C1E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736 ± 464</w:t>
            </w:r>
          </w:p>
        </w:tc>
        <w:tc>
          <w:tcPr>
            <w:tcW w:w="1006" w:type="dxa"/>
            <w:vAlign w:val="center"/>
          </w:tcPr>
          <w:p w14:paraId="1C562F30" w14:textId="77777777" w:rsidR="00153CB9" w:rsidRPr="00073C1E" w:rsidRDefault="00153CB9" w:rsidP="00073C1E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788 ± 296</w:t>
            </w:r>
          </w:p>
        </w:tc>
        <w:tc>
          <w:tcPr>
            <w:tcW w:w="1502" w:type="dxa"/>
            <w:vAlign w:val="center"/>
          </w:tcPr>
          <w:p w14:paraId="315D1570" w14:textId="77777777" w:rsidR="00153CB9" w:rsidRPr="00073C1E" w:rsidRDefault="00153CB9" w:rsidP="00073C1E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H=42.4</w:t>
            </w:r>
          </w:p>
        </w:tc>
        <w:tc>
          <w:tcPr>
            <w:tcW w:w="866" w:type="dxa"/>
            <w:vAlign w:val="center"/>
          </w:tcPr>
          <w:p w14:paraId="5B0C2AB9" w14:textId="77777777" w:rsidR="00153CB9" w:rsidRPr="00073C1E" w:rsidRDefault="00153CB9" w:rsidP="00073C1E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*0.0001</w:t>
            </w:r>
          </w:p>
        </w:tc>
      </w:tr>
      <w:tr w:rsidR="00073C1E" w:rsidRPr="00153CB9" w14:paraId="1F5472A0" w14:textId="77777777" w:rsidTr="00073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vAlign w:val="center"/>
          </w:tcPr>
          <w:p w14:paraId="4FFE530F" w14:textId="77777777" w:rsidR="00153CB9" w:rsidRPr="00073C1E" w:rsidRDefault="00153CB9" w:rsidP="00073C1E">
            <w:pPr>
              <w:spacing w:before="0" w:after="0"/>
              <w:jc w:val="center"/>
              <w:rPr>
                <w:rFonts w:cs="Times New Roman"/>
                <w:b w:val="0"/>
                <w:bCs w:val="0"/>
                <w:sz w:val="20"/>
                <w:szCs w:val="20"/>
              </w:rPr>
            </w:pPr>
            <w:r w:rsidRPr="00073C1E">
              <w:rPr>
                <w:rFonts w:cs="Times New Roman"/>
                <w:b w:val="0"/>
                <w:bCs w:val="0"/>
                <w:sz w:val="20"/>
                <w:szCs w:val="20"/>
              </w:rPr>
              <w:t>Time constant [ms]</w:t>
            </w:r>
          </w:p>
        </w:tc>
        <w:tc>
          <w:tcPr>
            <w:tcW w:w="922" w:type="dxa"/>
            <w:vAlign w:val="center"/>
          </w:tcPr>
          <w:p w14:paraId="6AC55245" w14:textId="77777777" w:rsidR="00153CB9" w:rsidRPr="00073C1E" w:rsidRDefault="00153CB9" w:rsidP="00073C1E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46.8 ± 17</w:t>
            </w:r>
          </w:p>
        </w:tc>
        <w:tc>
          <w:tcPr>
            <w:tcW w:w="952" w:type="dxa"/>
            <w:vAlign w:val="center"/>
          </w:tcPr>
          <w:p w14:paraId="2EF20985" w14:textId="77777777" w:rsidR="00153CB9" w:rsidRPr="00073C1E" w:rsidRDefault="00153CB9" w:rsidP="00073C1E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59.0 ± 25</w:t>
            </w:r>
          </w:p>
        </w:tc>
        <w:tc>
          <w:tcPr>
            <w:tcW w:w="994" w:type="dxa"/>
            <w:vAlign w:val="center"/>
          </w:tcPr>
          <w:p w14:paraId="1663EEE3" w14:textId="77777777" w:rsidR="00153CB9" w:rsidRPr="00073C1E" w:rsidRDefault="00153CB9" w:rsidP="00073C1E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39.3 ± 15</w:t>
            </w:r>
          </w:p>
        </w:tc>
        <w:tc>
          <w:tcPr>
            <w:tcW w:w="974" w:type="dxa"/>
            <w:vAlign w:val="center"/>
          </w:tcPr>
          <w:p w14:paraId="12D03D74" w14:textId="77777777" w:rsidR="00153CB9" w:rsidRPr="00073C1E" w:rsidRDefault="00153CB9" w:rsidP="00073C1E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37.9 ± 12</w:t>
            </w:r>
          </w:p>
        </w:tc>
        <w:tc>
          <w:tcPr>
            <w:tcW w:w="974" w:type="dxa"/>
            <w:vAlign w:val="center"/>
          </w:tcPr>
          <w:p w14:paraId="59D24D73" w14:textId="77777777" w:rsidR="00153CB9" w:rsidRPr="00073C1E" w:rsidRDefault="00153CB9" w:rsidP="00073C1E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42.4 ± 23</w:t>
            </w:r>
          </w:p>
        </w:tc>
        <w:tc>
          <w:tcPr>
            <w:tcW w:w="1006" w:type="dxa"/>
            <w:vAlign w:val="center"/>
          </w:tcPr>
          <w:p w14:paraId="73F22B76" w14:textId="77777777" w:rsidR="00153CB9" w:rsidRPr="00073C1E" w:rsidRDefault="00153CB9" w:rsidP="00073C1E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34.8 ± 16</w:t>
            </w:r>
          </w:p>
        </w:tc>
        <w:tc>
          <w:tcPr>
            <w:tcW w:w="1502" w:type="dxa"/>
            <w:vAlign w:val="center"/>
          </w:tcPr>
          <w:p w14:paraId="2C7A4348" w14:textId="77777777" w:rsidR="00153CB9" w:rsidRPr="00073C1E" w:rsidRDefault="00153CB9" w:rsidP="00073C1E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H=20.1</w:t>
            </w:r>
          </w:p>
        </w:tc>
        <w:tc>
          <w:tcPr>
            <w:tcW w:w="866" w:type="dxa"/>
            <w:vAlign w:val="center"/>
          </w:tcPr>
          <w:p w14:paraId="6973ECE8" w14:textId="77777777" w:rsidR="00153CB9" w:rsidRPr="00073C1E" w:rsidRDefault="00153CB9" w:rsidP="00073C1E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*0.001</w:t>
            </w:r>
          </w:p>
        </w:tc>
      </w:tr>
      <w:tr w:rsidR="00073C1E" w:rsidRPr="00153CB9" w14:paraId="0938D7DD" w14:textId="77777777" w:rsidTr="00073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vAlign w:val="center"/>
          </w:tcPr>
          <w:p w14:paraId="05BE1EA6" w14:textId="77777777" w:rsidR="00153CB9" w:rsidRPr="00073C1E" w:rsidRDefault="00153CB9" w:rsidP="00073C1E">
            <w:pPr>
              <w:spacing w:before="0" w:after="0"/>
              <w:jc w:val="center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b w:val="0"/>
                <w:bCs w:val="0"/>
                <w:sz w:val="20"/>
                <w:szCs w:val="20"/>
              </w:rPr>
              <w:t>Capacitance [pF]</w:t>
            </w:r>
          </w:p>
        </w:tc>
        <w:tc>
          <w:tcPr>
            <w:tcW w:w="922" w:type="dxa"/>
            <w:vAlign w:val="center"/>
          </w:tcPr>
          <w:p w14:paraId="69AA7475" w14:textId="77777777" w:rsidR="00153CB9" w:rsidRPr="00073C1E" w:rsidRDefault="00153CB9" w:rsidP="00073C1E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60.3 ± 23</w:t>
            </w:r>
          </w:p>
        </w:tc>
        <w:tc>
          <w:tcPr>
            <w:tcW w:w="952" w:type="dxa"/>
            <w:vAlign w:val="center"/>
          </w:tcPr>
          <w:p w14:paraId="4B42A883" w14:textId="77777777" w:rsidR="00153CB9" w:rsidRPr="00073C1E" w:rsidRDefault="00153CB9" w:rsidP="00073C1E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153.5 ± 71</w:t>
            </w:r>
          </w:p>
        </w:tc>
        <w:tc>
          <w:tcPr>
            <w:tcW w:w="994" w:type="dxa"/>
            <w:vAlign w:val="center"/>
          </w:tcPr>
          <w:p w14:paraId="574774AB" w14:textId="77777777" w:rsidR="00153CB9" w:rsidRPr="00073C1E" w:rsidRDefault="00153CB9" w:rsidP="00073C1E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61.3 ± 21</w:t>
            </w:r>
          </w:p>
        </w:tc>
        <w:tc>
          <w:tcPr>
            <w:tcW w:w="974" w:type="dxa"/>
            <w:vAlign w:val="center"/>
          </w:tcPr>
          <w:p w14:paraId="6B539E1C" w14:textId="77777777" w:rsidR="00153CB9" w:rsidRPr="00073C1E" w:rsidRDefault="00153CB9" w:rsidP="00073C1E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37.9 ± 15</w:t>
            </w:r>
          </w:p>
        </w:tc>
        <w:tc>
          <w:tcPr>
            <w:tcW w:w="974" w:type="dxa"/>
            <w:vAlign w:val="center"/>
          </w:tcPr>
          <w:p w14:paraId="01E577C9" w14:textId="77777777" w:rsidR="00153CB9" w:rsidRPr="00073C1E" w:rsidRDefault="00153CB9" w:rsidP="00073C1E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63.7 ± 23</w:t>
            </w:r>
          </w:p>
        </w:tc>
        <w:tc>
          <w:tcPr>
            <w:tcW w:w="1006" w:type="dxa"/>
            <w:vAlign w:val="center"/>
          </w:tcPr>
          <w:p w14:paraId="5B3104CD" w14:textId="77777777" w:rsidR="00153CB9" w:rsidRPr="00073C1E" w:rsidRDefault="00153CB9" w:rsidP="00073C1E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52.0 ± 17</w:t>
            </w:r>
          </w:p>
        </w:tc>
        <w:tc>
          <w:tcPr>
            <w:tcW w:w="1502" w:type="dxa"/>
            <w:vAlign w:val="center"/>
          </w:tcPr>
          <w:p w14:paraId="029221D1" w14:textId="77777777" w:rsidR="00153CB9" w:rsidRPr="00073C1E" w:rsidRDefault="00153CB9" w:rsidP="00073C1E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H=70.7</w:t>
            </w:r>
          </w:p>
        </w:tc>
        <w:tc>
          <w:tcPr>
            <w:tcW w:w="866" w:type="dxa"/>
            <w:vAlign w:val="center"/>
          </w:tcPr>
          <w:p w14:paraId="3B280446" w14:textId="77777777" w:rsidR="00153CB9" w:rsidRPr="00073C1E" w:rsidRDefault="00153CB9" w:rsidP="00073C1E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*0.0001</w:t>
            </w:r>
          </w:p>
        </w:tc>
      </w:tr>
      <w:tr w:rsidR="00073C1E" w:rsidRPr="00153CB9" w14:paraId="4C21C81F" w14:textId="77777777" w:rsidTr="00073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vAlign w:val="center"/>
          </w:tcPr>
          <w:p w14:paraId="64BDE903" w14:textId="77777777" w:rsidR="00153CB9" w:rsidRPr="00073C1E" w:rsidRDefault="00153CB9" w:rsidP="00073C1E">
            <w:pPr>
              <w:spacing w:before="0" w:after="0"/>
              <w:jc w:val="center"/>
              <w:rPr>
                <w:rFonts w:cs="Times New Roman"/>
                <w:b w:val="0"/>
                <w:bCs w:val="0"/>
                <w:sz w:val="20"/>
                <w:szCs w:val="20"/>
              </w:rPr>
            </w:pPr>
            <w:r w:rsidRPr="00073C1E">
              <w:rPr>
                <w:rFonts w:cs="Times New Roman"/>
                <w:b w:val="0"/>
                <w:bCs w:val="0"/>
                <w:sz w:val="20"/>
                <w:szCs w:val="20"/>
              </w:rPr>
              <w:t>Rheobase [pA]</w:t>
            </w:r>
          </w:p>
        </w:tc>
        <w:tc>
          <w:tcPr>
            <w:tcW w:w="922" w:type="dxa"/>
            <w:vAlign w:val="center"/>
          </w:tcPr>
          <w:p w14:paraId="64A10CFA" w14:textId="77777777" w:rsidR="00153CB9" w:rsidRPr="00073C1E" w:rsidRDefault="00153CB9" w:rsidP="00073C1E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15.6 ± 7</w:t>
            </w:r>
          </w:p>
        </w:tc>
        <w:tc>
          <w:tcPr>
            <w:tcW w:w="952" w:type="dxa"/>
            <w:vAlign w:val="center"/>
          </w:tcPr>
          <w:p w14:paraId="117BBA73" w14:textId="77777777" w:rsidR="00153CB9" w:rsidRPr="00073C1E" w:rsidRDefault="00153CB9" w:rsidP="00073C1E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19.3 ± 12</w:t>
            </w:r>
          </w:p>
        </w:tc>
        <w:tc>
          <w:tcPr>
            <w:tcW w:w="994" w:type="dxa"/>
            <w:vAlign w:val="center"/>
          </w:tcPr>
          <w:p w14:paraId="52AC8945" w14:textId="77777777" w:rsidR="00153CB9" w:rsidRPr="00073C1E" w:rsidRDefault="00153CB9" w:rsidP="00073C1E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19.5 ± 9</w:t>
            </w:r>
          </w:p>
        </w:tc>
        <w:tc>
          <w:tcPr>
            <w:tcW w:w="974" w:type="dxa"/>
            <w:vAlign w:val="center"/>
          </w:tcPr>
          <w:p w14:paraId="401AFE73" w14:textId="77777777" w:rsidR="00153CB9" w:rsidRPr="00073C1E" w:rsidRDefault="00153CB9" w:rsidP="00073C1E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17.7 ± 7</w:t>
            </w:r>
          </w:p>
        </w:tc>
        <w:tc>
          <w:tcPr>
            <w:tcW w:w="974" w:type="dxa"/>
            <w:vAlign w:val="center"/>
          </w:tcPr>
          <w:p w14:paraId="66A04835" w14:textId="77777777" w:rsidR="00153CB9" w:rsidRPr="00073C1E" w:rsidRDefault="00153CB9" w:rsidP="00073C1E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26.3 ± 12</w:t>
            </w:r>
          </w:p>
        </w:tc>
        <w:tc>
          <w:tcPr>
            <w:tcW w:w="1006" w:type="dxa"/>
            <w:vAlign w:val="center"/>
          </w:tcPr>
          <w:p w14:paraId="2DFF0F91" w14:textId="77777777" w:rsidR="00153CB9" w:rsidRPr="00073C1E" w:rsidRDefault="00153CB9" w:rsidP="00073C1E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25.5 ± 15</w:t>
            </w:r>
          </w:p>
        </w:tc>
        <w:tc>
          <w:tcPr>
            <w:tcW w:w="1502" w:type="dxa"/>
            <w:vAlign w:val="center"/>
          </w:tcPr>
          <w:p w14:paraId="2D050040" w14:textId="77777777" w:rsidR="00153CB9" w:rsidRPr="00073C1E" w:rsidRDefault="00153CB9" w:rsidP="00073C1E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H=14.2</w:t>
            </w:r>
          </w:p>
        </w:tc>
        <w:tc>
          <w:tcPr>
            <w:tcW w:w="866" w:type="dxa"/>
            <w:vAlign w:val="center"/>
          </w:tcPr>
          <w:p w14:paraId="33E7512C" w14:textId="77777777" w:rsidR="00153CB9" w:rsidRPr="00073C1E" w:rsidRDefault="00153CB9" w:rsidP="00073C1E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*0.02</w:t>
            </w:r>
          </w:p>
        </w:tc>
      </w:tr>
      <w:tr w:rsidR="00073C1E" w:rsidRPr="00153CB9" w14:paraId="3D06A294" w14:textId="77777777" w:rsidTr="00073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vAlign w:val="center"/>
          </w:tcPr>
          <w:p w14:paraId="47071D83" w14:textId="77777777" w:rsidR="00153CB9" w:rsidRPr="00073C1E" w:rsidRDefault="00153CB9" w:rsidP="00073C1E">
            <w:pPr>
              <w:spacing w:before="0" w:after="0"/>
              <w:jc w:val="center"/>
              <w:rPr>
                <w:rFonts w:cs="Times New Roman"/>
                <w:b w:val="0"/>
                <w:bCs w:val="0"/>
                <w:sz w:val="20"/>
                <w:szCs w:val="20"/>
              </w:rPr>
            </w:pPr>
            <w:r w:rsidRPr="00073C1E">
              <w:rPr>
                <w:rFonts w:cs="Times New Roman"/>
                <w:b w:val="0"/>
                <w:bCs w:val="0"/>
                <w:sz w:val="20"/>
                <w:szCs w:val="20"/>
              </w:rPr>
              <w:t>AP Threshold [mV]</w:t>
            </w:r>
          </w:p>
        </w:tc>
        <w:tc>
          <w:tcPr>
            <w:tcW w:w="922" w:type="dxa"/>
            <w:vAlign w:val="center"/>
          </w:tcPr>
          <w:p w14:paraId="7703F2AB" w14:textId="77777777" w:rsidR="00153CB9" w:rsidRPr="00073C1E" w:rsidRDefault="00153CB9" w:rsidP="00073C1E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-36.9 ± 3</w:t>
            </w:r>
          </w:p>
        </w:tc>
        <w:tc>
          <w:tcPr>
            <w:tcW w:w="952" w:type="dxa"/>
            <w:vAlign w:val="center"/>
          </w:tcPr>
          <w:p w14:paraId="6D818048" w14:textId="77777777" w:rsidR="00153CB9" w:rsidRPr="00073C1E" w:rsidRDefault="00153CB9" w:rsidP="00073C1E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-33.5 ± 4</w:t>
            </w:r>
          </w:p>
        </w:tc>
        <w:tc>
          <w:tcPr>
            <w:tcW w:w="994" w:type="dxa"/>
            <w:vAlign w:val="center"/>
          </w:tcPr>
          <w:p w14:paraId="1C23353B" w14:textId="77777777" w:rsidR="00153CB9" w:rsidRPr="00073C1E" w:rsidRDefault="00153CB9" w:rsidP="00073C1E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-38.0 ± 6</w:t>
            </w:r>
          </w:p>
        </w:tc>
        <w:tc>
          <w:tcPr>
            <w:tcW w:w="974" w:type="dxa"/>
            <w:vAlign w:val="center"/>
          </w:tcPr>
          <w:p w14:paraId="0DBDE1A4" w14:textId="77777777" w:rsidR="00153CB9" w:rsidRPr="00073C1E" w:rsidRDefault="00153CB9" w:rsidP="00073C1E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-36.6 ± 5</w:t>
            </w:r>
          </w:p>
        </w:tc>
        <w:tc>
          <w:tcPr>
            <w:tcW w:w="974" w:type="dxa"/>
            <w:vAlign w:val="center"/>
          </w:tcPr>
          <w:p w14:paraId="488615D0" w14:textId="77777777" w:rsidR="00153CB9" w:rsidRPr="00073C1E" w:rsidRDefault="00153CB9" w:rsidP="00073C1E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-34.7 ± 3</w:t>
            </w:r>
          </w:p>
        </w:tc>
        <w:tc>
          <w:tcPr>
            <w:tcW w:w="1006" w:type="dxa"/>
            <w:vAlign w:val="center"/>
          </w:tcPr>
          <w:p w14:paraId="5AFFA01B" w14:textId="77777777" w:rsidR="00153CB9" w:rsidRPr="00073C1E" w:rsidRDefault="00153CB9" w:rsidP="00073C1E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-36.6 ± 3</w:t>
            </w:r>
          </w:p>
        </w:tc>
        <w:tc>
          <w:tcPr>
            <w:tcW w:w="1502" w:type="dxa"/>
            <w:vAlign w:val="center"/>
          </w:tcPr>
          <w:p w14:paraId="1BAE19F5" w14:textId="77777777" w:rsidR="00153CB9" w:rsidRPr="00073C1E" w:rsidRDefault="00153CB9" w:rsidP="00073C1E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H=23.6</w:t>
            </w:r>
          </w:p>
        </w:tc>
        <w:tc>
          <w:tcPr>
            <w:tcW w:w="866" w:type="dxa"/>
            <w:vAlign w:val="center"/>
          </w:tcPr>
          <w:p w14:paraId="01267FEF" w14:textId="77777777" w:rsidR="00153CB9" w:rsidRPr="00073C1E" w:rsidRDefault="00153CB9" w:rsidP="00073C1E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*0.0003</w:t>
            </w:r>
          </w:p>
        </w:tc>
      </w:tr>
      <w:tr w:rsidR="00073C1E" w:rsidRPr="00153CB9" w14:paraId="36731D0C" w14:textId="77777777" w:rsidTr="00073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vAlign w:val="center"/>
          </w:tcPr>
          <w:p w14:paraId="4297EECB" w14:textId="77777777" w:rsidR="00153CB9" w:rsidRPr="00073C1E" w:rsidRDefault="00153CB9" w:rsidP="00073C1E">
            <w:pPr>
              <w:spacing w:before="0" w:after="0"/>
              <w:jc w:val="center"/>
              <w:rPr>
                <w:rFonts w:cs="Times New Roman"/>
                <w:b w:val="0"/>
                <w:bCs w:val="0"/>
                <w:sz w:val="20"/>
                <w:szCs w:val="20"/>
              </w:rPr>
            </w:pPr>
            <w:r w:rsidRPr="00073C1E">
              <w:rPr>
                <w:rFonts w:cs="Times New Roman"/>
                <w:b w:val="0"/>
                <w:bCs w:val="0"/>
                <w:sz w:val="20"/>
                <w:szCs w:val="20"/>
              </w:rPr>
              <w:t>AP Half width [ms]</w:t>
            </w:r>
          </w:p>
        </w:tc>
        <w:tc>
          <w:tcPr>
            <w:tcW w:w="922" w:type="dxa"/>
            <w:vAlign w:val="center"/>
          </w:tcPr>
          <w:p w14:paraId="59B0BDAF" w14:textId="77777777" w:rsidR="00153CB9" w:rsidRPr="00073C1E" w:rsidRDefault="00153CB9" w:rsidP="00073C1E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1.04 ± 0.2</w:t>
            </w:r>
          </w:p>
        </w:tc>
        <w:tc>
          <w:tcPr>
            <w:tcW w:w="952" w:type="dxa"/>
            <w:vAlign w:val="center"/>
          </w:tcPr>
          <w:p w14:paraId="6C69B78A" w14:textId="77777777" w:rsidR="00153CB9" w:rsidRPr="00073C1E" w:rsidRDefault="00153CB9" w:rsidP="00073C1E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1.07 ± 0.3</w:t>
            </w:r>
          </w:p>
        </w:tc>
        <w:tc>
          <w:tcPr>
            <w:tcW w:w="994" w:type="dxa"/>
            <w:vAlign w:val="center"/>
          </w:tcPr>
          <w:p w14:paraId="2EB32896" w14:textId="77777777" w:rsidR="00153CB9" w:rsidRPr="00073C1E" w:rsidRDefault="00153CB9" w:rsidP="00073C1E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1.05 ± 0.3</w:t>
            </w:r>
          </w:p>
        </w:tc>
        <w:tc>
          <w:tcPr>
            <w:tcW w:w="974" w:type="dxa"/>
            <w:vAlign w:val="center"/>
          </w:tcPr>
          <w:p w14:paraId="2A28DB49" w14:textId="77777777" w:rsidR="00153CB9" w:rsidRPr="00073C1E" w:rsidRDefault="00153CB9" w:rsidP="00073C1E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1.29 ± 0.3</w:t>
            </w:r>
          </w:p>
        </w:tc>
        <w:tc>
          <w:tcPr>
            <w:tcW w:w="974" w:type="dxa"/>
            <w:vAlign w:val="center"/>
          </w:tcPr>
          <w:p w14:paraId="7C713C5C" w14:textId="77777777" w:rsidR="00153CB9" w:rsidRPr="00073C1E" w:rsidRDefault="00153CB9" w:rsidP="00073C1E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0.90 ± 0.2</w:t>
            </w:r>
          </w:p>
        </w:tc>
        <w:tc>
          <w:tcPr>
            <w:tcW w:w="1006" w:type="dxa"/>
            <w:vAlign w:val="center"/>
          </w:tcPr>
          <w:p w14:paraId="1F258225" w14:textId="77777777" w:rsidR="00153CB9" w:rsidRPr="00073C1E" w:rsidRDefault="00153CB9" w:rsidP="00073C1E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1.18 ± 0.3</w:t>
            </w:r>
          </w:p>
        </w:tc>
        <w:tc>
          <w:tcPr>
            <w:tcW w:w="1502" w:type="dxa"/>
            <w:vAlign w:val="center"/>
          </w:tcPr>
          <w:p w14:paraId="7CFE8E7E" w14:textId="77777777" w:rsidR="00153CB9" w:rsidRPr="00073C1E" w:rsidRDefault="00153CB9" w:rsidP="00073C1E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H=24.1</w:t>
            </w:r>
          </w:p>
        </w:tc>
        <w:tc>
          <w:tcPr>
            <w:tcW w:w="866" w:type="dxa"/>
            <w:vAlign w:val="center"/>
          </w:tcPr>
          <w:p w14:paraId="4CAD7BCC" w14:textId="77777777" w:rsidR="00153CB9" w:rsidRPr="00073C1E" w:rsidRDefault="00153CB9" w:rsidP="00073C1E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*0.0002</w:t>
            </w:r>
          </w:p>
        </w:tc>
      </w:tr>
      <w:tr w:rsidR="00073C1E" w:rsidRPr="00153CB9" w14:paraId="397B0AA0" w14:textId="77777777" w:rsidTr="00073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vAlign w:val="center"/>
          </w:tcPr>
          <w:p w14:paraId="792E2A53" w14:textId="583030D8" w:rsidR="00153CB9" w:rsidRPr="00073C1E" w:rsidRDefault="00153CB9" w:rsidP="00073C1E">
            <w:pPr>
              <w:spacing w:before="0" w:after="0"/>
              <w:jc w:val="center"/>
              <w:rPr>
                <w:rFonts w:cs="Times New Roman"/>
                <w:b w:val="0"/>
                <w:bCs w:val="0"/>
                <w:sz w:val="20"/>
                <w:szCs w:val="20"/>
              </w:rPr>
            </w:pPr>
            <w:bookmarkStart w:id="1" w:name="OLE_LINK2"/>
            <w:r w:rsidRPr="00073C1E">
              <w:rPr>
                <w:rFonts w:cs="Times New Roman"/>
                <w:b w:val="0"/>
                <w:bCs w:val="0"/>
                <w:sz w:val="20"/>
                <w:szCs w:val="20"/>
              </w:rPr>
              <w:t>fAHP duration [ms]</w:t>
            </w:r>
            <w:bookmarkEnd w:id="1"/>
          </w:p>
        </w:tc>
        <w:tc>
          <w:tcPr>
            <w:tcW w:w="922" w:type="dxa"/>
            <w:vAlign w:val="center"/>
          </w:tcPr>
          <w:p w14:paraId="7B1AB19A" w14:textId="77777777" w:rsidR="00153CB9" w:rsidRPr="00073C1E" w:rsidRDefault="00153CB9" w:rsidP="00073C1E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3.3 ± 1.7</w:t>
            </w:r>
          </w:p>
        </w:tc>
        <w:tc>
          <w:tcPr>
            <w:tcW w:w="952" w:type="dxa"/>
            <w:vAlign w:val="center"/>
          </w:tcPr>
          <w:p w14:paraId="4A1C6019" w14:textId="77777777" w:rsidR="00153CB9" w:rsidRPr="00073C1E" w:rsidRDefault="00153CB9" w:rsidP="00073C1E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4.2 ± 1.2</w:t>
            </w:r>
          </w:p>
        </w:tc>
        <w:tc>
          <w:tcPr>
            <w:tcW w:w="994" w:type="dxa"/>
            <w:vAlign w:val="center"/>
          </w:tcPr>
          <w:p w14:paraId="3D9F825D" w14:textId="77777777" w:rsidR="00153CB9" w:rsidRPr="00073C1E" w:rsidRDefault="00153CB9" w:rsidP="00073C1E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4.1 ± 1.0</w:t>
            </w:r>
          </w:p>
        </w:tc>
        <w:tc>
          <w:tcPr>
            <w:tcW w:w="974" w:type="dxa"/>
            <w:vAlign w:val="center"/>
          </w:tcPr>
          <w:p w14:paraId="2B58F71D" w14:textId="77777777" w:rsidR="00153CB9" w:rsidRPr="00073C1E" w:rsidRDefault="00153CB9" w:rsidP="00073C1E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7.3 ± 2.9</w:t>
            </w:r>
          </w:p>
        </w:tc>
        <w:tc>
          <w:tcPr>
            <w:tcW w:w="974" w:type="dxa"/>
            <w:vAlign w:val="center"/>
          </w:tcPr>
          <w:p w14:paraId="0F0CD866" w14:textId="77777777" w:rsidR="00153CB9" w:rsidRPr="00073C1E" w:rsidRDefault="00153CB9" w:rsidP="00073C1E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3.9 ± 1.3</w:t>
            </w:r>
          </w:p>
        </w:tc>
        <w:tc>
          <w:tcPr>
            <w:tcW w:w="1006" w:type="dxa"/>
            <w:vAlign w:val="center"/>
          </w:tcPr>
          <w:p w14:paraId="7AD671C1" w14:textId="77777777" w:rsidR="00153CB9" w:rsidRPr="00073C1E" w:rsidRDefault="00153CB9" w:rsidP="00073C1E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5.1 ± 1.5</w:t>
            </w:r>
          </w:p>
        </w:tc>
        <w:tc>
          <w:tcPr>
            <w:tcW w:w="1502" w:type="dxa"/>
            <w:vAlign w:val="center"/>
          </w:tcPr>
          <w:p w14:paraId="0FD6FBDE" w14:textId="77777777" w:rsidR="00153CB9" w:rsidRPr="00073C1E" w:rsidRDefault="00153CB9" w:rsidP="00073C1E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H=42.6</w:t>
            </w:r>
          </w:p>
        </w:tc>
        <w:tc>
          <w:tcPr>
            <w:tcW w:w="866" w:type="dxa"/>
            <w:vAlign w:val="center"/>
          </w:tcPr>
          <w:p w14:paraId="458925C7" w14:textId="77777777" w:rsidR="00153CB9" w:rsidRPr="00073C1E" w:rsidRDefault="00153CB9" w:rsidP="00073C1E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*0.0001</w:t>
            </w:r>
          </w:p>
        </w:tc>
      </w:tr>
      <w:tr w:rsidR="00073C1E" w:rsidRPr="00153CB9" w14:paraId="146EA345" w14:textId="77777777" w:rsidTr="00073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vAlign w:val="center"/>
          </w:tcPr>
          <w:p w14:paraId="405372F8" w14:textId="77777777" w:rsidR="00153CB9" w:rsidRPr="00073C1E" w:rsidRDefault="00153CB9" w:rsidP="00073C1E">
            <w:pPr>
              <w:spacing w:before="0" w:after="0"/>
              <w:jc w:val="center"/>
              <w:rPr>
                <w:rFonts w:cs="Times New Roman"/>
                <w:b w:val="0"/>
                <w:bCs w:val="0"/>
                <w:sz w:val="20"/>
                <w:szCs w:val="20"/>
              </w:rPr>
            </w:pPr>
            <w:r w:rsidRPr="00073C1E">
              <w:rPr>
                <w:rFonts w:cs="Times New Roman"/>
                <w:b w:val="0"/>
                <w:bCs w:val="0"/>
                <w:sz w:val="20"/>
                <w:szCs w:val="20"/>
              </w:rPr>
              <w:t>sAHP duration [ms]</w:t>
            </w:r>
          </w:p>
        </w:tc>
        <w:tc>
          <w:tcPr>
            <w:tcW w:w="922" w:type="dxa"/>
            <w:vAlign w:val="center"/>
          </w:tcPr>
          <w:p w14:paraId="5C6E5B93" w14:textId="77777777" w:rsidR="00153CB9" w:rsidRPr="00073C1E" w:rsidRDefault="00153CB9" w:rsidP="00073C1E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72.2 ± 35</w:t>
            </w:r>
          </w:p>
        </w:tc>
        <w:tc>
          <w:tcPr>
            <w:tcW w:w="952" w:type="dxa"/>
            <w:vAlign w:val="center"/>
          </w:tcPr>
          <w:p w14:paraId="10BBFB2F" w14:textId="77777777" w:rsidR="00153CB9" w:rsidRPr="00073C1E" w:rsidRDefault="00153CB9" w:rsidP="00073C1E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82.3 ± 70</w:t>
            </w:r>
          </w:p>
        </w:tc>
        <w:tc>
          <w:tcPr>
            <w:tcW w:w="994" w:type="dxa"/>
            <w:vAlign w:val="center"/>
          </w:tcPr>
          <w:p w14:paraId="169FF951" w14:textId="77777777" w:rsidR="00153CB9" w:rsidRPr="00073C1E" w:rsidRDefault="00153CB9" w:rsidP="00073C1E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92.2 ± 64</w:t>
            </w:r>
          </w:p>
        </w:tc>
        <w:tc>
          <w:tcPr>
            <w:tcW w:w="974" w:type="dxa"/>
            <w:vAlign w:val="center"/>
          </w:tcPr>
          <w:p w14:paraId="122C5798" w14:textId="77777777" w:rsidR="00153CB9" w:rsidRPr="00073C1E" w:rsidRDefault="00153CB9" w:rsidP="00073C1E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77.3 ± 70</w:t>
            </w:r>
          </w:p>
        </w:tc>
        <w:tc>
          <w:tcPr>
            <w:tcW w:w="974" w:type="dxa"/>
            <w:vAlign w:val="center"/>
          </w:tcPr>
          <w:p w14:paraId="4A291A6A" w14:textId="77777777" w:rsidR="00153CB9" w:rsidRPr="00073C1E" w:rsidRDefault="00153CB9" w:rsidP="00073C1E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53.6 ± 41</w:t>
            </w:r>
          </w:p>
        </w:tc>
        <w:tc>
          <w:tcPr>
            <w:tcW w:w="1006" w:type="dxa"/>
            <w:vAlign w:val="center"/>
          </w:tcPr>
          <w:p w14:paraId="25E73731" w14:textId="77777777" w:rsidR="00153CB9" w:rsidRPr="00073C1E" w:rsidRDefault="00153CB9" w:rsidP="00073C1E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67.8 ± 61</w:t>
            </w:r>
          </w:p>
        </w:tc>
        <w:tc>
          <w:tcPr>
            <w:tcW w:w="1502" w:type="dxa"/>
            <w:vAlign w:val="center"/>
          </w:tcPr>
          <w:p w14:paraId="323D0EBF" w14:textId="77777777" w:rsidR="00153CB9" w:rsidRPr="00073C1E" w:rsidRDefault="00153CB9" w:rsidP="00073C1E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H=9.2</w:t>
            </w:r>
          </w:p>
        </w:tc>
        <w:tc>
          <w:tcPr>
            <w:tcW w:w="866" w:type="dxa"/>
            <w:vAlign w:val="center"/>
          </w:tcPr>
          <w:p w14:paraId="6B6B74D9" w14:textId="77777777" w:rsidR="00153CB9" w:rsidRPr="00073C1E" w:rsidRDefault="00153CB9" w:rsidP="00073C1E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0.1</w:t>
            </w:r>
          </w:p>
        </w:tc>
      </w:tr>
      <w:tr w:rsidR="00073C1E" w:rsidRPr="00153CB9" w14:paraId="283757DB" w14:textId="77777777" w:rsidTr="00073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vAlign w:val="center"/>
          </w:tcPr>
          <w:p w14:paraId="737A3A0C" w14:textId="77777777" w:rsidR="00153CB9" w:rsidRPr="00073C1E" w:rsidRDefault="00153CB9" w:rsidP="00073C1E">
            <w:pPr>
              <w:spacing w:before="0" w:after="0"/>
              <w:jc w:val="center"/>
              <w:rPr>
                <w:rFonts w:cs="Times New Roman"/>
                <w:b w:val="0"/>
                <w:bCs w:val="0"/>
                <w:sz w:val="20"/>
                <w:szCs w:val="20"/>
              </w:rPr>
            </w:pPr>
            <w:r w:rsidRPr="00073C1E">
              <w:rPr>
                <w:rFonts w:cs="Times New Roman"/>
                <w:b w:val="0"/>
                <w:bCs w:val="0"/>
                <w:sz w:val="20"/>
                <w:szCs w:val="20"/>
              </w:rPr>
              <w:t>fAHP amplitude</w:t>
            </w:r>
          </w:p>
        </w:tc>
        <w:tc>
          <w:tcPr>
            <w:tcW w:w="922" w:type="dxa"/>
            <w:vAlign w:val="center"/>
          </w:tcPr>
          <w:p w14:paraId="3311D01A" w14:textId="77777777" w:rsidR="00153CB9" w:rsidRPr="00073C1E" w:rsidRDefault="00153CB9" w:rsidP="00073C1E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0.18 ± 0.07</w:t>
            </w:r>
          </w:p>
        </w:tc>
        <w:tc>
          <w:tcPr>
            <w:tcW w:w="952" w:type="dxa"/>
            <w:vAlign w:val="center"/>
          </w:tcPr>
          <w:p w14:paraId="4D694518" w14:textId="77777777" w:rsidR="00153CB9" w:rsidRPr="00073C1E" w:rsidRDefault="00153CB9" w:rsidP="00073C1E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0.30 ± 0.07</w:t>
            </w:r>
          </w:p>
        </w:tc>
        <w:tc>
          <w:tcPr>
            <w:tcW w:w="994" w:type="dxa"/>
            <w:vAlign w:val="center"/>
          </w:tcPr>
          <w:p w14:paraId="5A8C86C7" w14:textId="77777777" w:rsidR="00153CB9" w:rsidRPr="00073C1E" w:rsidRDefault="00153CB9" w:rsidP="00073C1E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0.26 ± 0.06</w:t>
            </w:r>
          </w:p>
        </w:tc>
        <w:tc>
          <w:tcPr>
            <w:tcW w:w="974" w:type="dxa"/>
            <w:vAlign w:val="center"/>
          </w:tcPr>
          <w:p w14:paraId="5C1B710F" w14:textId="77777777" w:rsidR="00153CB9" w:rsidRPr="00073C1E" w:rsidRDefault="00153CB9" w:rsidP="00073C1E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0.31 ± 0.08</w:t>
            </w:r>
          </w:p>
        </w:tc>
        <w:tc>
          <w:tcPr>
            <w:tcW w:w="974" w:type="dxa"/>
            <w:vAlign w:val="center"/>
          </w:tcPr>
          <w:p w14:paraId="23CD3474" w14:textId="77777777" w:rsidR="00153CB9" w:rsidRPr="00073C1E" w:rsidRDefault="00153CB9" w:rsidP="00073C1E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0.36 ± 0.06</w:t>
            </w:r>
          </w:p>
        </w:tc>
        <w:tc>
          <w:tcPr>
            <w:tcW w:w="1006" w:type="dxa"/>
            <w:vAlign w:val="center"/>
          </w:tcPr>
          <w:p w14:paraId="1261FE1D" w14:textId="77777777" w:rsidR="00153CB9" w:rsidRPr="00073C1E" w:rsidRDefault="00153CB9" w:rsidP="00073C1E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0.25 ± 0.05</w:t>
            </w:r>
          </w:p>
        </w:tc>
        <w:tc>
          <w:tcPr>
            <w:tcW w:w="1502" w:type="dxa"/>
            <w:vAlign w:val="center"/>
          </w:tcPr>
          <w:p w14:paraId="545E6C4F" w14:textId="77777777" w:rsidR="00153CB9" w:rsidRPr="00073C1E" w:rsidRDefault="00153CB9" w:rsidP="00073C1E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H=59.8</w:t>
            </w:r>
          </w:p>
        </w:tc>
        <w:tc>
          <w:tcPr>
            <w:tcW w:w="866" w:type="dxa"/>
            <w:vAlign w:val="center"/>
          </w:tcPr>
          <w:p w14:paraId="456E015E" w14:textId="77777777" w:rsidR="00153CB9" w:rsidRPr="00073C1E" w:rsidRDefault="00153CB9" w:rsidP="00073C1E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*0.0001</w:t>
            </w:r>
          </w:p>
        </w:tc>
      </w:tr>
      <w:tr w:rsidR="00073C1E" w:rsidRPr="00153CB9" w14:paraId="27B50FA0" w14:textId="77777777" w:rsidTr="00073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vAlign w:val="center"/>
          </w:tcPr>
          <w:p w14:paraId="6E3224D4" w14:textId="77777777" w:rsidR="00153CB9" w:rsidRPr="00073C1E" w:rsidRDefault="00153CB9" w:rsidP="00073C1E">
            <w:pPr>
              <w:spacing w:before="0" w:after="0"/>
              <w:jc w:val="center"/>
              <w:rPr>
                <w:rFonts w:cs="Times New Roman"/>
                <w:b w:val="0"/>
                <w:bCs w:val="0"/>
                <w:sz w:val="20"/>
                <w:szCs w:val="20"/>
              </w:rPr>
            </w:pPr>
            <w:r w:rsidRPr="00073C1E">
              <w:rPr>
                <w:rFonts w:cs="Times New Roman"/>
                <w:b w:val="0"/>
                <w:bCs w:val="0"/>
                <w:sz w:val="20"/>
                <w:szCs w:val="20"/>
              </w:rPr>
              <w:t>PIC on [mV]</w:t>
            </w:r>
          </w:p>
        </w:tc>
        <w:tc>
          <w:tcPr>
            <w:tcW w:w="922" w:type="dxa"/>
            <w:vAlign w:val="center"/>
          </w:tcPr>
          <w:p w14:paraId="14BBC2AB" w14:textId="77777777" w:rsidR="00153CB9" w:rsidRPr="00073C1E" w:rsidRDefault="00153CB9" w:rsidP="00073C1E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-46.8 ± 3</w:t>
            </w:r>
          </w:p>
        </w:tc>
        <w:tc>
          <w:tcPr>
            <w:tcW w:w="952" w:type="dxa"/>
            <w:vAlign w:val="center"/>
          </w:tcPr>
          <w:p w14:paraId="0227D219" w14:textId="77777777" w:rsidR="00153CB9" w:rsidRPr="00073C1E" w:rsidRDefault="00153CB9" w:rsidP="00073C1E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-45.8 ± 5</w:t>
            </w:r>
          </w:p>
        </w:tc>
        <w:tc>
          <w:tcPr>
            <w:tcW w:w="994" w:type="dxa"/>
            <w:vAlign w:val="center"/>
          </w:tcPr>
          <w:p w14:paraId="4CB3B07E" w14:textId="77777777" w:rsidR="00153CB9" w:rsidRPr="00073C1E" w:rsidRDefault="00153CB9" w:rsidP="00073C1E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-52.0 ± 4</w:t>
            </w:r>
          </w:p>
        </w:tc>
        <w:tc>
          <w:tcPr>
            <w:tcW w:w="974" w:type="dxa"/>
            <w:vAlign w:val="center"/>
          </w:tcPr>
          <w:p w14:paraId="2486C072" w14:textId="77777777" w:rsidR="00153CB9" w:rsidRPr="00073C1E" w:rsidRDefault="00153CB9" w:rsidP="00073C1E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-50.9 ± 5</w:t>
            </w:r>
          </w:p>
        </w:tc>
        <w:tc>
          <w:tcPr>
            <w:tcW w:w="974" w:type="dxa"/>
            <w:vAlign w:val="center"/>
          </w:tcPr>
          <w:p w14:paraId="6091AAC1" w14:textId="77777777" w:rsidR="00153CB9" w:rsidRPr="00073C1E" w:rsidRDefault="00153CB9" w:rsidP="00073C1E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-44.9 ± 3</w:t>
            </w:r>
          </w:p>
        </w:tc>
        <w:tc>
          <w:tcPr>
            <w:tcW w:w="1006" w:type="dxa"/>
            <w:vAlign w:val="center"/>
          </w:tcPr>
          <w:p w14:paraId="4F50AA0B" w14:textId="77777777" w:rsidR="00153CB9" w:rsidRPr="00073C1E" w:rsidRDefault="00153CB9" w:rsidP="00073C1E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-47.9 ± 4</w:t>
            </w:r>
          </w:p>
        </w:tc>
        <w:tc>
          <w:tcPr>
            <w:tcW w:w="1502" w:type="dxa"/>
            <w:vAlign w:val="center"/>
          </w:tcPr>
          <w:p w14:paraId="64985278" w14:textId="77777777" w:rsidR="00153CB9" w:rsidRPr="00073C1E" w:rsidRDefault="00153CB9" w:rsidP="00073C1E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F</w:t>
            </w:r>
            <w:r w:rsidRPr="00073C1E">
              <w:rPr>
                <w:rFonts w:cs="Times New Roman"/>
                <w:sz w:val="20"/>
                <w:szCs w:val="20"/>
                <w:vertAlign w:val="subscript"/>
              </w:rPr>
              <w:t>(5,165)</w:t>
            </w:r>
            <w:r w:rsidRPr="00073C1E">
              <w:rPr>
                <w:rFonts w:cs="Times New Roman"/>
                <w:sz w:val="20"/>
                <w:szCs w:val="20"/>
              </w:rPr>
              <w:t>=11.8</w:t>
            </w:r>
          </w:p>
        </w:tc>
        <w:tc>
          <w:tcPr>
            <w:tcW w:w="866" w:type="dxa"/>
            <w:vAlign w:val="center"/>
          </w:tcPr>
          <w:p w14:paraId="42A0A3B4" w14:textId="77777777" w:rsidR="00153CB9" w:rsidRPr="00073C1E" w:rsidRDefault="00153CB9" w:rsidP="00073C1E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*0.0001</w:t>
            </w:r>
          </w:p>
        </w:tc>
      </w:tr>
      <w:tr w:rsidR="00073C1E" w:rsidRPr="00153CB9" w14:paraId="4513867A" w14:textId="77777777" w:rsidTr="00073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vAlign w:val="center"/>
          </w:tcPr>
          <w:p w14:paraId="682541CB" w14:textId="042EF7AF" w:rsidR="00153CB9" w:rsidRPr="00073C1E" w:rsidRDefault="00153CB9" w:rsidP="00073C1E">
            <w:pPr>
              <w:spacing w:before="0" w:after="0"/>
              <w:jc w:val="center"/>
              <w:rPr>
                <w:rFonts w:cs="Times New Roman"/>
                <w:b w:val="0"/>
                <w:bCs w:val="0"/>
                <w:sz w:val="20"/>
                <w:szCs w:val="20"/>
              </w:rPr>
            </w:pPr>
            <w:r w:rsidRPr="00073C1E">
              <w:rPr>
                <w:rFonts w:cs="Times New Roman"/>
                <w:b w:val="0"/>
                <w:bCs w:val="0"/>
                <w:sz w:val="20"/>
                <w:szCs w:val="20"/>
              </w:rPr>
              <w:t>F/I slope</w:t>
            </w:r>
          </w:p>
        </w:tc>
        <w:tc>
          <w:tcPr>
            <w:tcW w:w="922" w:type="dxa"/>
            <w:vAlign w:val="center"/>
          </w:tcPr>
          <w:p w14:paraId="7859EC53" w14:textId="77777777" w:rsidR="00153CB9" w:rsidRPr="00073C1E" w:rsidRDefault="00153CB9" w:rsidP="00073C1E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0.54 ± 0.17</w:t>
            </w:r>
          </w:p>
        </w:tc>
        <w:tc>
          <w:tcPr>
            <w:tcW w:w="952" w:type="dxa"/>
            <w:vAlign w:val="center"/>
          </w:tcPr>
          <w:p w14:paraId="2CCC155A" w14:textId="77777777" w:rsidR="00153CB9" w:rsidRPr="00073C1E" w:rsidRDefault="00153CB9" w:rsidP="00073C1E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0.33 ± 0.19</w:t>
            </w:r>
          </w:p>
        </w:tc>
        <w:tc>
          <w:tcPr>
            <w:tcW w:w="994" w:type="dxa"/>
            <w:vAlign w:val="center"/>
          </w:tcPr>
          <w:p w14:paraId="2C5BF86F" w14:textId="77777777" w:rsidR="00153CB9" w:rsidRPr="00073C1E" w:rsidRDefault="00153CB9" w:rsidP="00073C1E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0.28 ± 0.11</w:t>
            </w:r>
          </w:p>
        </w:tc>
        <w:tc>
          <w:tcPr>
            <w:tcW w:w="974" w:type="dxa"/>
            <w:vAlign w:val="center"/>
          </w:tcPr>
          <w:p w14:paraId="5F5692E3" w14:textId="77777777" w:rsidR="00153CB9" w:rsidRPr="00073C1E" w:rsidRDefault="00153CB9" w:rsidP="00073C1E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0.41 ± 0.21</w:t>
            </w:r>
          </w:p>
        </w:tc>
        <w:tc>
          <w:tcPr>
            <w:tcW w:w="974" w:type="dxa"/>
            <w:vAlign w:val="center"/>
          </w:tcPr>
          <w:p w14:paraId="174E0322" w14:textId="77777777" w:rsidR="00153CB9" w:rsidRPr="00073C1E" w:rsidRDefault="00153CB9" w:rsidP="00073C1E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0.32 ± 0.18</w:t>
            </w:r>
          </w:p>
        </w:tc>
        <w:tc>
          <w:tcPr>
            <w:tcW w:w="1006" w:type="dxa"/>
            <w:vAlign w:val="center"/>
          </w:tcPr>
          <w:p w14:paraId="26DADBB6" w14:textId="77777777" w:rsidR="00153CB9" w:rsidRPr="00073C1E" w:rsidRDefault="00153CB9" w:rsidP="00073C1E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0.18 ± 0.12</w:t>
            </w:r>
          </w:p>
        </w:tc>
        <w:tc>
          <w:tcPr>
            <w:tcW w:w="1502" w:type="dxa"/>
            <w:vAlign w:val="center"/>
          </w:tcPr>
          <w:p w14:paraId="352B9CF9" w14:textId="77777777" w:rsidR="00153CB9" w:rsidRPr="00073C1E" w:rsidRDefault="00153CB9" w:rsidP="00073C1E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H=48.7</w:t>
            </w:r>
          </w:p>
        </w:tc>
        <w:tc>
          <w:tcPr>
            <w:tcW w:w="866" w:type="dxa"/>
            <w:vAlign w:val="center"/>
          </w:tcPr>
          <w:p w14:paraId="6531DDB6" w14:textId="77777777" w:rsidR="00153CB9" w:rsidRPr="00073C1E" w:rsidRDefault="00153CB9" w:rsidP="00073C1E">
            <w:pPr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073C1E">
              <w:rPr>
                <w:rFonts w:cs="Times New Roman"/>
                <w:sz w:val="20"/>
                <w:szCs w:val="20"/>
              </w:rPr>
              <w:t>*0.0001</w:t>
            </w:r>
          </w:p>
        </w:tc>
      </w:tr>
    </w:tbl>
    <w:p w14:paraId="18F8D826" w14:textId="77777777" w:rsidR="00153CB9" w:rsidRPr="00153CB9" w:rsidRDefault="00153CB9" w:rsidP="00153CB9">
      <w:pPr>
        <w:rPr>
          <w:rFonts w:cs="Times New Roman"/>
        </w:rPr>
      </w:pPr>
    </w:p>
    <w:sectPr w:rsidR="00153CB9" w:rsidRPr="00153CB9" w:rsidSect="0093429D">
      <w:headerReference w:type="even" r:id="rId8"/>
      <w:footerReference w:type="even" r:id="rId9"/>
      <w:footerReference w:type="default" r:id="rId10"/>
      <w:headerReference w:type="first" r:id="rId11"/>
      <w:pgSz w:w="12240" w:h="15840"/>
      <w:pgMar w:top="1138" w:right="1181" w:bottom="1138" w:left="128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9BC80A" w14:textId="77777777" w:rsidR="004A4663" w:rsidRDefault="004A4663" w:rsidP="00117666">
      <w:pPr>
        <w:spacing w:after="0"/>
      </w:pPr>
      <w:r>
        <w:separator/>
      </w:r>
    </w:p>
  </w:endnote>
  <w:endnote w:type="continuationSeparator" w:id="0">
    <w:p w14:paraId="193AF156" w14:textId="77777777" w:rsidR="004A4663" w:rsidRDefault="004A4663" w:rsidP="0011766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93025F" w14:textId="77777777" w:rsidR="00995F6A" w:rsidRPr="00577C4C" w:rsidRDefault="00C52A7B">
    <w:pPr>
      <w:rPr>
        <w:color w:val="C00000"/>
        <w:szCs w:val="24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2EAD14" wp14:editId="71B2BC98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50BC4D33" w14:textId="77777777" w:rsidR="00995F6A" w:rsidRPr="00577C4C" w:rsidRDefault="00C52A7B">
                          <w:pPr>
                            <w:jc w:val="right"/>
                            <w:rPr>
                              <w:color w:val="000000" w:themeColor="text1"/>
                              <w:szCs w:val="40"/>
                            </w:rPr>
                          </w:pP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begin"/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instrText xml:space="preserve"> PAGE  \* Arabic  \* MERGEFORMAT </w:instrTex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separate"/>
                          </w:r>
                          <w:r w:rsidR="002B4A57">
                            <w:rPr>
                              <w:noProof/>
                              <w:color w:val="000000" w:themeColor="text1"/>
                              <w:szCs w:val="40"/>
                            </w:rPr>
                            <w:t>2</w: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82EAD1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67.6pt;margin-top:0;width:118.8pt;height:31.1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" filled="f" stroked="f" strokeweight=".5pt">
              <v:textbox style="mso-fit-shape-to-text:t">
                <w:txbxContent>
                  <w:p w14:paraId="50BC4D33" w14:textId="77777777" w:rsidR="00995F6A" w:rsidRPr="00577C4C" w:rsidRDefault="00C52A7B">
                    <w:pPr>
                      <w:jc w:val="right"/>
                      <w:rPr>
                        <w:color w:val="000000" w:themeColor="text1"/>
                        <w:szCs w:val="40"/>
                      </w:rPr>
                    </w:pPr>
                    <w:r w:rsidRPr="00577C4C">
                      <w:rPr>
                        <w:color w:val="000000" w:themeColor="text1"/>
                        <w:szCs w:val="40"/>
                      </w:rPr>
                      <w:fldChar w:fldCharType="begin"/>
                    </w:r>
                    <w:r w:rsidRPr="00577C4C">
                      <w:rPr>
                        <w:color w:val="000000" w:themeColor="text1"/>
                        <w:szCs w:val="40"/>
                      </w:rPr>
                      <w:instrText xml:space="preserve"> PAGE  \* Arabic  \* MERGEFORMAT </w:instrTex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separate"/>
                    </w:r>
                    <w:r w:rsidR="002B4A57">
                      <w:rPr>
                        <w:noProof/>
                        <w:color w:val="000000" w:themeColor="text1"/>
                        <w:szCs w:val="40"/>
                      </w:rPr>
                      <w:t>2</w: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4D6A35" w14:textId="77777777" w:rsidR="00995F6A" w:rsidRPr="00577C4C" w:rsidRDefault="00C52A7B">
    <w:pPr>
      <w:rPr>
        <w:b/>
        <w:sz w:val="20"/>
        <w:szCs w:val="24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70F9F55F" wp14:editId="40473BEB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Text Box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570F0D09" w14:textId="77777777" w:rsidR="00995F6A" w:rsidRPr="00577C4C" w:rsidRDefault="00C52A7B">
                          <w:pPr>
                            <w:jc w:val="right"/>
                            <w:rPr>
                              <w:color w:val="000000" w:themeColor="text1"/>
                              <w:szCs w:val="40"/>
                            </w:rPr>
                          </w:pP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begin"/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instrText xml:space="preserve"> PAGE  \* Arabic  \* MERGEFORMAT </w:instrTex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separate"/>
                          </w:r>
                          <w:r w:rsidR="00994A3D">
                            <w:rPr>
                              <w:noProof/>
                              <w:color w:val="000000" w:themeColor="text1"/>
                              <w:szCs w:val="40"/>
                            </w:rPr>
                            <w:t>3</w: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0F9F55F" id="_x0000_t202" coordsize="21600,21600" o:spt="202" path="m,l,21600r21600,l21600,xe">
              <v:stroke joinstyle="miter"/>
              <v:path gradientshapeok="t" o:connecttype="rect"/>
            </v:shapetype>
            <v:shape id="Text Box 56" o:spid="_x0000_s1027" type="#_x0000_t202" style="position:absolute;margin-left:67.6pt;margin-top:0;width:118.8pt;height:31.15pt;z-index:2516469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" filled="f" stroked="f" strokeweight=".5pt">
              <v:textbox style="mso-fit-shape-to-text:t">
                <w:txbxContent>
                  <w:p w14:paraId="570F0D09" w14:textId="77777777" w:rsidR="00995F6A" w:rsidRPr="00577C4C" w:rsidRDefault="00C52A7B">
                    <w:pPr>
                      <w:jc w:val="right"/>
                      <w:rPr>
                        <w:color w:val="000000" w:themeColor="text1"/>
                        <w:szCs w:val="40"/>
                      </w:rPr>
                    </w:pPr>
                    <w:r w:rsidRPr="00577C4C">
                      <w:rPr>
                        <w:color w:val="000000" w:themeColor="text1"/>
                        <w:szCs w:val="40"/>
                      </w:rPr>
                      <w:fldChar w:fldCharType="begin"/>
                    </w:r>
                    <w:r w:rsidRPr="00577C4C">
                      <w:rPr>
                        <w:color w:val="000000" w:themeColor="text1"/>
                        <w:szCs w:val="40"/>
                      </w:rPr>
                      <w:instrText xml:space="preserve"> PAGE  \* Arabic  \* MERGEFORMAT </w:instrTex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separate"/>
                    </w:r>
                    <w:r w:rsidR="00994A3D">
                      <w:rPr>
                        <w:noProof/>
                        <w:color w:val="000000" w:themeColor="text1"/>
                        <w:szCs w:val="40"/>
                      </w:rPr>
                      <w:t>3</w: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0D6014" w14:textId="77777777" w:rsidR="004A4663" w:rsidRDefault="004A4663" w:rsidP="00117666">
      <w:pPr>
        <w:spacing w:after="0"/>
      </w:pPr>
      <w:r>
        <w:separator/>
      </w:r>
    </w:p>
  </w:footnote>
  <w:footnote w:type="continuationSeparator" w:id="0">
    <w:p w14:paraId="5E5C0F35" w14:textId="77777777" w:rsidR="004A4663" w:rsidRDefault="004A4663" w:rsidP="0011766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AEF00C" w14:textId="77777777" w:rsidR="00995F6A" w:rsidRPr="009151AA" w:rsidRDefault="00C52A7B">
    <w:pPr>
      <w:rPr>
        <w:rFonts w:cs="Times New Roman"/>
      </w:rPr>
    </w:pPr>
    <w:r w:rsidRPr="009151AA">
      <w:rPr>
        <w:rFonts w:cs="Times New Roman"/>
      </w:rPr>
      <w:ptab w:relativeTo="margin" w:alignment="center" w:leader="none"/>
    </w:r>
    <w:r w:rsidRPr="009151AA">
      <w:rPr>
        <w:rFonts w:cs="Times New Roman"/>
      </w:rPr>
      <w:ptab w:relativeTo="margin" w:alignment="right" w:leader="none"/>
    </w:r>
    <w:r w:rsidR="001549D3" w:rsidRPr="009151AA">
      <w:rPr>
        <w:rFonts w:cs="Times New Roman"/>
      </w:rPr>
      <w:t>Supplementary Material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1D68C6" w14:textId="77777777" w:rsidR="00995F6A" w:rsidRDefault="0093429D" w:rsidP="0093429D">
    <w:r w:rsidRPr="005A1D84">
      <w:rPr>
        <w:b/>
        <w:noProof/>
        <w:color w:val="A6A6A6" w:themeColor="background1" w:themeShade="A6"/>
        <w:lang w:val="en-GB" w:eastAsia="en-GB"/>
      </w:rPr>
      <w:drawing>
        <wp:inline distT="0" distB="0" distL="0" distR="0" wp14:anchorId="07D26A56" wp14:editId="2E460F0E">
          <wp:extent cx="1382534" cy="497091"/>
          <wp:effectExtent l="0" t="0" r="0" b="0"/>
          <wp:docPr id="7" name="Picture 7" descr="C:\Users\Elaine.Scott\Documents\LaTex\____TEST____Frontiers_LaTeX_Templates_V2.5\Frontiers LaTeX (Science, Health and Engineering) V2.5 - with Supplementary material (V1.2)\logo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Elaine.Scott\Documents\LaTex\____TEST____Frontiers_LaTeX_Templates_V2.5\Frontiers LaTeX (Science, Health and Engineering) V2.5 - with Supplementary material (V1.2)\logo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4909" cy="5518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52A7B" w:rsidRPr="007E3148">
      <w:rPr>
        <w:b/>
      </w:rPr>
      <w:ptab w:relativeTo="margin" w:alignment="center" w:leader="none"/>
    </w:r>
    <w:r w:rsidR="00C52A7B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B7666"/>
    <w:multiLevelType w:val="multilevel"/>
    <w:tmpl w:val="615EAD26"/>
    <w:lvl w:ilvl="0">
      <w:start w:val="1"/>
      <w:numFmt w:val="decimal"/>
      <w:lvlText w:val="%1."/>
      <w:lvlJc w:val="left"/>
      <w:pPr>
        <w:ind w:left="0" w:firstLine="0"/>
      </w:pPr>
      <w:rPr>
        <w:rFonts w:hint="default"/>
        <w:b/>
        <w:lang w:val="en-GB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EDF3AB7"/>
    <w:multiLevelType w:val="hybridMultilevel"/>
    <w:tmpl w:val="8E5CD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C0601A"/>
    <w:multiLevelType w:val="multilevel"/>
    <w:tmpl w:val="2D740DBE"/>
    <w:styleLink w:val="Headings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3" w15:restartNumberingAfterBreak="0">
    <w:nsid w:val="225305B5"/>
    <w:multiLevelType w:val="hybridMultilevel"/>
    <w:tmpl w:val="4F8C24FA"/>
    <w:lvl w:ilvl="0" w:tplc="A9DCD718">
      <w:start w:val="1"/>
      <w:numFmt w:val="bullet"/>
      <w:pStyle w:val="ListParagraph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49F1D82"/>
    <w:multiLevelType w:val="hybridMultilevel"/>
    <w:tmpl w:val="734A77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3E6C4F"/>
    <w:multiLevelType w:val="hybridMultilevel"/>
    <w:tmpl w:val="E39A3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173C1D"/>
    <w:multiLevelType w:val="multilevel"/>
    <w:tmpl w:val="61DCC3B2"/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67"/>
        </w:tabs>
        <w:ind w:left="567" w:hanging="567"/>
      </w:pPr>
      <w:rPr>
        <w:rFonts w:hint="default"/>
      </w:rPr>
    </w:lvl>
  </w:abstractNum>
  <w:num w:numId="1" w16cid:durableId="2126535596">
    <w:abstractNumId w:val="0"/>
  </w:num>
  <w:num w:numId="2" w16cid:durableId="1463380183">
    <w:abstractNumId w:val="4"/>
  </w:num>
  <w:num w:numId="3" w16cid:durableId="404493636">
    <w:abstractNumId w:val="1"/>
  </w:num>
  <w:num w:numId="4" w16cid:durableId="1458183270">
    <w:abstractNumId w:val="5"/>
  </w:num>
  <w:num w:numId="5" w16cid:durableId="18375271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07727584">
    <w:abstractNumId w:val="3"/>
  </w:num>
  <w:num w:numId="7" w16cid:durableId="1456094419">
    <w:abstractNumId w:val="6"/>
  </w:num>
  <w:num w:numId="8" w16cid:durableId="296421788">
    <w:abstractNumId w:val="6"/>
  </w:num>
  <w:num w:numId="9" w16cid:durableId="1202521057">
    <w:abstractNumId w:val="6"/>
  </w:num>
  <w:num w:numId="10" w16cid:durableId="1355839819">
    <w:abstractNumId w:val="6"/>
  </w:num>
  <w:num w:numId="11" w16cid:durableId="1418867891">
    <w:abstractNumId w:val="6"/>
  </w:num>
  <w:num w:numId="12" w16cid:durableId="1659115459">
    <w:abstractNumId w:val="6"/>
  </w:num>
  <w:num w:numId="13" w16cid:durableId="728461222">
    <w:abstractNumId w:val="3"/>
  </w:num>
  <w:num w:numId="14" w16cid:durableId="740912070">
    <w:abstractNumId w:val="2"/>
  </w:num>
  <w:num w:numId="15" w16cid:durableId="1877572469">
    <w:abstractNumId w:val="2"/>
  </w:num>
  <w:num w:numId="16" w16cid:durableId="489296134">
    <w:abstractNumId w:val="2"/>
  </w:num>
  <w:num w:numId="17" w16cid:durableId="888078586">
    <w:abstractNumId w:val="2"/>
  </w:num>
  <w:num w:numId="18" w16cid:durableId="1114668085">
    <w:abstractNumId w:val="2"/>
  </w:num>
  <w:num w:numId="19" w16cid:durableId="7072216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0B5"/>
    <w:rsid w:val="0001436A"/>
    <w:rsid w:val="00034304"/>
    <w:rsid w:val="00035434"/>
    <w:rsid w:val="00052A14"/>
    <w:rsid w:val="00073C1E"/>
    <w:rsid w:val="00077D53"/>
    <w:rsid w:val="000B28DE"/>
    <w:rsid w:val="00105FD9"/>
    <w:rsid w:val="00117666"/>
    <w:rsid w:val="00153CB9"/>
    <w:rsid w:val="001549D3"/>
    <w:rsid w:val="00160065"/>
    <w:rsid w:val="00177D84"/>
    <w:rsid w:val="00267D18"/>
    <w:rsid w:val="00274347"/>
    <w:rsid w:val="002868E2"/>
    <w:rsid w:val="002869C3"/>
    <w:rsid w:val="002936E4"/>
    <w:rsid w:val="002B4A57"/>
    <w:rsid w:val="002C74CA"/>
    <w:rsid w:val="003123F4"/>
    <w:rsid w:val="003544FB"/>
    <w:rsid w:val="003D2F2D"/>
    <w:rsid w:val="00401590"/>
    <w:rsid w:val="00447801"/>
    <w:rsid w:val="00452E9C"/>
    <w:rsid w:val="004735C8"/>
    <w:rsid w:val="00481A71"/>
    <w:rsid w:val="004947A6"/>
    <w:rsid w:val="004961FF"/>
    <w:rsid w:val="004A4663"/>
    <w:rsid w:val="00517A89"/>
    <w:rsid w:val="005250F2"/>
    <w:rsid w:val="00593EEA"/>
    <w:rsid w:val="005A5EEE"/>
    <w:rsid w:val="006375C7"/>
    <w:rsid w:val="00654E8F"/>
    <w:rsid w:val="00660D05"/>
    <w:rsid w:val="006820B1"/>
    <w:rsid w:val="006B7D14"/>
    <w:rsid w:val="00701727"/>
    <w:rsid w:val="0070566C"/>
    <w:rsid w:val="00714C50"/>
    <w:rsid w:val="00725A7D"/>
    <w:rsid w:val="007501BE"/>
    <w:rsid w:val="00790BB3"/>
    <w:rsid w:val="007C206C"/>
    <w:rsid w:val="00817DD6"/>
    <w:rsid w:val="0083759F"/>
    <w:rsid w:val="00885156"/>
    <w:rsid w:val="009151AA"/>
    <w:rsid w:val="0093429D"/>
    <w:rsid w:val="00943573"/>
    <w:rsid w:val="00964134"/>
    <w:rsid w:val="00970F7D"/>
    <w:rsid w:val="00994A3D"/>
    <w:rsid w:val="009C2B12"/>
    <w:rsid w:val="00A174D9"/>
    <w:rsid w:val="00AA4D24"/>
    <w:rsid w:val="00AB6715"/>
    <w:rsid w:val="00B1671E"/>
    <w:rsid w:val="00B25EB8"/>
    <w:rsid w:val="00B31672"/>
    <w:rsid w:val="00B37F4D"/>
    <w:rsid w:val="00C52A7B"/>
    <w:rsid w:val="00C56BAF"/>
    <w:rsid w:val="00C679AA"/>
    <w:rsid w:val="00C75972"/>
    <w:rsid w:val="00CD066B"/>
    <w:rsid w:val="00CE4FEE"/>
    <w:rsid w:val="00D060CF"/>
    <w:rsid w:val="00DB59C3"/>
    <w:rsid w:val="00DC259A"/>
    <w:rsid w:val="00DE23E8"/>
    <w:rsid w:val="00E52377"/>
    <w:rsid w:val="00E537AD"/>
    <w:rsid w:val="00E64E17"/>
    <w:rsid w:val="00E866C9"/>
    <w:rsid w:val="00EA3D3C"/>
    <w:rsid w:val="00EC090A"/>
    <w:rsid w:val="00ED20B5"/>
    <w:rsid w:val="00F46900"/>
    <w:rsid w:val="00F61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6DB94A"/>
  <w15:docId w15:val="{88748FF8-5D22-488D-A39B-60AD93690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715"/>
    <w:pPr>
      <w:spacing w:before="120" w:after="240" w:line="240" w:lineRule="auto"/>
    </w:pPr>
    <w:rPr>
      <w:rFonts w:ascii="Times New Roman" w:hAnsi="Times New Roman"/>
      <w:sz w:val="24"/>
    </w:rPr>
  </w:style>
  <w:style w:type="paragraph" w:styleId="Heading1">
    <w:name w:val="heading 1"/>
    <w:basedOn w:val="ListParagraph"/>
    <w:next w:val="Normal"/>
    <w:link w:val="Heading1Char"/>
    <w:uiPriority w:val="2"/>
    <w:qFormat/>
    <w:rsid w:val="00AB6715"/>
    <w:pPr>
      <w:numPr>
        <w:numId w:val="19"/>
      </w:numPr>
      <w:spacing w:before="240"/>
      <w:contextualSpacing w:val="0"/>
      <w:outlineLvl w:val="0"/>
    </w:pPr>
    <w:rPr>
      <w:b/>
    </w:rPr>
  </w:style>
  <w:style w:type="paragraph" w:styleId="Heading2">
    <w:name w:val="heading 2"/>
    <w:basedOn w:val="Heading1"/>
    <w:next w:val="Normal"/>
    <w:link w:val="Heading2Char"/>
    <w:uiPriority w:val="2"/>
    <w:qFormat/>
    <w:rsid w:val="00AB6715"/>
    <w:pPr>
      <w:numPr>
        <w:ilvl w:val="1"/>
      </w:numPr>
      <w:spacing w:after="200"/>
      <w:outlineLvl w:val="1"/>
    </w:pPr>
  </w:style>
  <w:style w:type="paragraph" w:styleId="Heading3">
    <w:name w:val="heading 3"/>
    <w:basedOn w:val="Normal"/>
    <w:next w:val="Normal"/>
    <w:link w:val="Heading3Char"/>
    <w:uiPriority w:val="2"/>
    <w:qFormat/>
    <w:rsid w:val="00AB6715"/>
    <w:pPr>
      <w:keepNext/>
      <w:keepLines/>
      <w:numPr>
        <w:ilvl w:val="2"/>
        <w:numId w:val="19"/>
      </w:numPr>
      <w:spacing w:before="40" w:after="12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Heading3"/>
    <w:next w:val="Normal"/>
    <w:link w:val="Heading4Char"/>
    <w:uiPriority w:val="2"/>
    <w:qFormat/>
    <w:rsid w:val="00AB6715"/>
    <w:pPr>
      <w:numPr>
        <w:ilvl w:val="3"/>
      </w:numPr>
      <w:outlineLvl w:val="3"/>
    </w:pPr>
    <w:rPr>
      <w:iCs/>
    </w:rPr>
  </w:style>
  <w:style w:type="paragraph" w:styleId="Heading5">
    <w:name w:val="heading 5"/>
    <w:basedOn w:val="Heading4"/>
    <w:next w:val="Normal"/>
    <w:link w:val="Heading5Char"/>
    <w:uiPriority w:val="2"/>
    <w:qFormat/>
    <w:rsid w:val="00AB6715"/>
    <w:pPr>
      <w:numPr>
        <w:ilvl w:val="4"/>
      </w:num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2"/>
    <w:rsid w:val="00AB6715"/>
    <w:rPr>
      <w:rFonts w:ascii="Times New Roman" w:eastAsia="Cambria" w:hAnsi="Times New Roman" w:cs="Times New Roman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2"/>
    <w:rsid w:val="00AB6715"/>
    <w:rPr>
      <w:rFonts w:ascii="Times New Roman" w:eastAsia="Cambria" w:hAnsi="Times New Roman" w:cs="Times New Roman"/>
      <w:b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99"/>
    <w:unhideWhenUsed/>
    <w:qFormat/>
    <w:rsid w:val="00AB6715"/>
    <w:pPr>
      <w:spacing w:before="240"/>
    </w:pPr>
    <w:rPr>
      <w:rFonts w:cs="Times New Roman"/>
      <w:b/>
      <w:szCs w:val="24"/>
    </w:rPr>
  </w:style>
  <w:style w:type="character" w:customStyle="1" w:styleId="SubtitleChar">
    <w:name w:val="Subtitle Char"/>
    <w:basedOn w:val="DefaultParagraphFont"/>
    <w:link w:val="Subtitle"/>
    <w:uiPriority w:val="99"/>
    <w:rsid w:val="00AB6715"/>
    <w:rPr>
      <w:rFonts w:ascii="Times New Roman" w:hAnsi="Times New Roman" w:cs="Times New Roman"/>
      <w:b/>
      <w:sz w:val="24"/>
      <w:szCs w:val="24"/>
    </w:rPr>
  </w:style>
  <w:style w:type="paragraph" w:customStyle="1" w:styleId="AuthorList">
    <w:name w:val="Author List"/>
    <w:aliases w:val="Keywords,Abstract"/>
    <w:basedOn w:val="Subtitle"/>
    <w:next w:val="Normal"/>
    <w:uiPriority w:val="1"/>
    <w:qFormat/>
    <w:rsid w:val="00AB6715"/>
  </w:style>
  <w:style w:type="paragraph" w:styleId="BalloonText">
    <w:name w:val="Balloon Text"/>
    <w:basedOn w:val="Normal"/>
    <w:link w:val="BalloonTextChar"/>
    <w:uiPriority w:val="99"/>
    <w:semiHidden/>
    <w:unhideWhenUsed/>
    <w:rsid w:val="00AB6715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715"/>
    <w:rPr>
      <w:rFonts w:ascii="Tahoma" w:hAnsi="Tahoma" w:cs="Tahoma"/>
      <w:sz w:val="16"/>
      <w:szCs w:val="16"/>
    </w:rPr>
  </w:style>
  <w:style w:type="character" w:styleId="BookTitle">
    <w:name w:val="Book Title"/>
    <w:basedOn w:val="DefaultParagraphFont"/>
    <w:uiPriority w:val="33"/>
    <w:qFormat/>
    <w:rsid w:val="00AB6715"/>
    <w:rPr>
      <w:rFonts w:ascii="Times New Roman" w:hAnsi="Times New Roman"/>
      <w:b/>
      <w:bCs/>
      <w:i/>
      <w:iCs/>
      <w:spacing w:val="5"/>
    </w:rPr>
  </w:style>
  <w:style w:type="paragraph" w:styleId="Caption">
    <w:name w:val="caption"/>
    <w:basedOn w:val="Normal"/>
    <w:next w:val="NoSpacing"/>
    <w:uiPriority w:val="35"/>
    <w:unhideWhenUsed/>
    <w:qFormat/>
    <w:rsid w:val="00AB6715"/>
    <w:pPr>
      <w:keepNext/>
    </w:pPr>
    <w:rPr>
      <w:rFonts w:cs="Times New Roman"/>
      <w:b/>
      <w:bCs/>
      <w:szCs w:val="24"/>
    </w:rPr>
  </w:style>
  <w:style w:type="paragraph" w:styleId="NoSpacing">
    <w:name w:val="No Spacing"/>
    <w:uiPriority w:val="99"/>
    <w:unhideWhenUsed/>
    <w:qFormat/>
    <w:rsid w:val="00AB6715"/>
    <w:pPr>
      <w:spacing w:after="0" w:line="240" w:lineRule="auto"/>
    </w:pPr>
    <w:rPr>
      <w:rFonts w:ascii="Times New Roman" w:hAnsi="Times New Roman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AB671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671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6715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671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6715"/>
    <w:rPr>
      <w:rFonts w:ascii="Times New Roman" w:hAnsi="Times New Roman"/>
      <w:b/>
      <w:bCs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B6715"/>
    <w:rPr>
      <w:rFonts w:ascii="Times New Roman" w:hAnsi="Times New Roman"/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AB6715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B6715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B6715"/>
    <w:rPr>
      <w:rFonts w:ascii="Times New Roman" w:hAnsi="Times New Roman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B6715"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B6715"/>
    <w:pPr>
      <w:tabs>
        <w:tab w:val="center" w:pos="4844"/>
        <w:tab w:val="right" w:pos="9689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B6715"/>
    <w:rPr>
      <w:rFonts w:ascii="Times New Roman" w:hAnsi="Times New Roman"/>
      <w:sz w:val="24"/>
    </w:rPr>
  </w:style>
  <w:style w:type="character" w:styleId="FootnoteReference">
    <w:name w:val="footnote reference"/>
    <w:basedOn w:val="DefaultParagraphFont"/>
    <w:uiPriority w:val="99"/>
    <w:semiHidden/>
    <w:unhideWhenUsed/>
    <w:rsid w:val="00AB6715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B6715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B6715"/>
    <w:rPr>
      <w:rFonts w:ascii="Times New Roman" w:hAnsi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B6715"/>
    <w:pPr>
      <w:tabs>
        <w:tab w:val="center" w:pos="4844"/>
        <w:tab w:val="right" w:pos="9689"/>
      </w:tabs>
    </w:pPr>
    <w:rPr>
      <w:b/>
    </w:rPr>
  </w:style>
  <w:style w:type="character" w:customStyle="1" w:styleId="HeaderChar">
    <w:name w:val="Header Char"/>
    <w:basedOn w:val="DefaultParagraphFont"/>
    <w:link w:val="Header"/>
    <w:uiPriority w:val="99"/>
    <w:rsid w:val="00AB6715"/>
    <w:rPr>
      <w:rFonts w:ascii="Times New Roman" w:hAnsi="Times New Roman"/>
      <w:b/>
      <w:sz w:val="24"/>
    </w:rPr>
  </w:style>
  <w:style w:type="paragraph" w:styleId="ListParagraph">
    <w:name w:val="List Paragraph"/>
    <w:basedOn w:val="Normal"/>
    <w:uiPriority w:val="3"/>
    <w:qFormat/>
    <w:rsid w:val="00AB6715"/>
    <w:pPr>
      <w:numPr>
        <w:numId w:val="13"/>
      </w:numPr>
      <w:contextualSpacing/>
    </w:pPr>
    <w:rPr>
      <w:rFonts w:eastAsia="Cambria" w:cs="Times New Roman"/>
      <w:szCs w:val="24"/>
    </w:rPr>
  </w:style>
  <w:style w:type="numbering" w:customStyle="1" w:styleId="Headings">
    <w:name w:val="Headings"/>
    <w:uiPriority w:val="99"/>
    <w:rsid w:val="00AB6715"/>
    <w:pPr>
      <w:numPr>
        <w:numId w:val="14"/>
      </w:numPr>
    </w:pPr>
  </w:style>
  <w:style w:type="character" w:styleId="Hyperlink">
    <w:name w:val="Hyperlink"/>
    <w:basedOn w:val="DefaultParagraphFont"/>
    <w:uiPriority w:val="99"/>
    <w:unhideWhenUsed/>
    <w:rsid w:val="00AB6715"/>
    <w:rPr>
      <w:color w:val="0000FF"/>
      <w:u w:val="single"/>
    </w:rPr>
  </w:style>
  <w:style w:type="character" w:styleId="IntenseEmphasis">
    <w:name w:val="Intense Emphasis"/>
    <w:basedOn w:val="DefaultParagraphFont"/>
    <w:uiPriority w:val="21"/>
    <w:unhideWhenUsed/>
    <w:rsid w:val="00AB6715"/>
    <w:rPr>
      <w:rFonts w:ascii="Times New Roman" w:hAnsi="Times New Roman"/>
      <w:i/>
      <w:iCs/>
      <w:color w:val="auto"/>
    </w:rPr>
  </w:style>
  <w:style w:type="character" w:styleId="IntenseReference">
    <w:name w:val="Intense Reference"/>
    <w:basedOn w:val="DefaultParagraphFont"/>
    <w:uiPriority w:val="32"/>
    <w:qFormat/>
    <w:rsid w:val="00AB6715"/>
    <w:rPr>
      <w:b/>
      <w:bCs/>
      <w:smallCaps/>
      <w:color w:val="auto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AB6715"/>
  </w:style>
  <w:style w:type="character" w:customStyle="1" w:styleId="Heading3Char">
    <w:name w:val="Heading 3 Char"/>
    <w:basedOn w:val="DefaultParagraphFont"/>
    <w:link w:val="Heading3"/>
    <w:uiPriority w:val="2"/>
    <w:rsid w:val="00AB6715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2"/>
    <w:rsid w:val="00AB6715"/>
    <w:rPr>
      <w:rFonts w:ascii="Times New Roman" w:eastAsiaTheme="majorEastAsia" w:hAnsi="Times New Roman" w:cstheme="majorBidi"/>
      <w:b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2"/>
    <w:rsid w:val="00AB6715"/>
    <w:rPr>
      <w:rFonts w:ascii="Times New Roman" w:eastAsiaTheme="majorEastAsia" w:hAnsi="Times New Roman" w:cstheme="majorBidi"/>
      <w:b/>
      <w:iCs/>
      <w:sz w:val="24"/>
      <w:szCs w:val="24"/>
    </w:rPr>
  </w:style>
  <w:style w:type="paragraph" w:styleId="NormalWeb">
    <w:name w:val="Normal (Web)"/>
    <w:basedOn w:val="Normal"/>
    <w:uiPriority w:val="99"/>
    <w:unhideWhenUsed/>
    <w:rsid w:val="00AB6715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AB671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715"/>
    <w:rPr>
      <w:rFonts w:ascii="Times New Roman" w:hAnsi="Times New Roman"/>
      <w:i/>
      <w:iCs/>
      <w:color w:val="404040" w:themeColor="text1" w:themeTint="BF"/>
      <w:sz w:val="24"/>
    </w:rPr>
  </w:style>
  <w:style w:type="character" w:styleId="Strong">
    <w:name w:val="Strong"/>
    <w:basedOn w:val="DefaultParagraphFont"/>
    <w:uiPriority w:val="22"/>
    <w:qFormat/>
    <w:rsid w:val="00AB6715"/>
    <w:rPr>
      <w:rFonts w:ascii="Times New Roman" w:hAnsi="Times New Roman"/>
      <w:b/>
      <w:bCs/>
    </w:rPr>
  </w:style>
  <w:style w:type="character" w:styleId="SubtleEmphasis">
    <w:name w:val="Subtle Emphasis"/>
    <w:basedOn w:val="DefaultParagraphFont"/>
    <w:uiPriority w:val="19"/>
    <w:qFormat/>
    <w:rsid w:val="00AB6715"/>
    <w:rPr>
      <w:rFonts w:ascii="Times New Roman" w:hAnsi="Times New Roman"/>
      <w:i/>
      <w:iCs/>
      <w:color w:val="404040" w:themeColor="text1" w:themeTint="BF"/>
    </w:rPr>
  </w:style>
  <w:style w:type="table" w:styleId="TableGrid">
    <w:name w:val="Table Grid"/>
    <w:basedOn w:val="TableNormal"/>
    <w:uiPriority w:val="59"/>
    <w:rsid w:val="00AB6715"/>
    <w:pPr>
      <w:spacing w:after="0" w:line="240" w:lineRule="auto"/>
    </w:pPr>
    <w:rPr>
      <w:rFonts w:asciiTheme="majorHAnsi" w:hAnsiTheme="maj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AB6715"/>
    <w:pPr>
      <w:suppressLineNumbers/>
      <w:spacing w:before="240" w:after="360"/>
      <w:jc w:val="center"/>
    </w:pPr>
    <w:rPr>
      <w:rFonts w:cs="Times New Roman"/>
      <w:b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AB6715"/>
    <w:rPr>
      <w:rFonts w:ascii="Times New Roman" w:hAnsi="Times New Roman" w:cs="Times New Roman"/>
      <w:b/>
      <w:sz w:val="32"/>
      <w:szCs w:val="32"/>
    </w:rPr>
  </w:style>
  <w:style w:type="paragraph" w:customStyle="1" w:styleId="SupplementaryMaterial">
    <w:name w:val="Supplementary Material"/>
    <w:basedOn w:val="Title"/>
    <w:next w:val="Title"/>
    <w:qFormat/>
    <w:rsid w:val="0001436A"/>
    <w:pPr>
      <w:spacing w:after="120"/>
    </w:pPr>
    <w:rPr>
      <w:i/>
    </w:rPr>
  </w:style>
  <w:style w:type="table" w:styleId="PlainTable1">
    <w:name w:val="Plain Table 1"/>
    <w:basedOn w:val="TableNormal"/>
    <w:uiPriority w:val="41"/>
    <w:rsid w:val="00153CB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3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1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shua.stocco\Documents\Templates\Frontiers_Word_Templates\Supplementary_Materia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57A95B22-B4E8-4C8E-ABCB-1E2B9143F8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Supplementary_Material</Template>
  <TotalTime>10</TotalTime>
  <Pages>2</Pages>
  <Words>678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Frontiers Media SA</dc:creator>
  <cp:lastModifiedBy>Kim</cp:lastModifiedBy>
  <cp:revision>3</cp:revision>
  <cp:lastPrinted>2013-10-03T12:51:00Z</cp:lastPrinted>
  <dcterms:created xsi:type="dcterms:W3CDTF">2022-05-29T21:41:00Z</dcterms:created>
  <dcterms:modified xsi:type="dcterms:W3CDTF">2022-05-29T21:48:00Z</dcterms:modified>
</cp:coreProperties>
</file>